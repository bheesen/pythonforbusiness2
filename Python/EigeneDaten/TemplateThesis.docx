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A2636" w14:textId="77777777" w:rsidR="00722FD4" w:rsidRPr="00E27D38" w:rsidRDefault="00722FD4" w:rsidP="00415DD2">
      <w:pPr>
        <w:pStyle w:val="Ueberschrift1ohneNummer"/>
      </w:pPr>
      <w:bookmarkStart w:id="0" w:name="_Toc206692643"/>
      <w:r w:rsidRPr="00E27D38">
        <w:t>Inhaltsverzeichnis</w:t>
      </w:r>
      <w:bookmarkEnd w:id="0"/>
    </w:p>
    <w:p w14:paraId="0D58E98C" w14:textId="51AF1FD1" w:rsidR="00647D1B" w:rsidRDefault="0067462C">
      <w:pPr>
        <w:pStyle w:val="Verzeichnis1"/>
        <w:rPr>
          <w:kern w:val="2"/>
          <w:szCs w:val="24"/>
          <w:lang w:val="de-DE" w:eastAsia="de-DE"/>
          <w14:ligatures w14:val="standardContextual"/>
        </w:rPr>
      </w:pPr>
      <w:r w:rsidRPr="00E27D38">
        <w:rPr>
          <w:rFonts w:ascii="Arial" w:hAnsi="Arial"/>
          <w:b/>
          <w:lang w:val="de-DE"/>
        </w:rPr>
        <w:fldChar w:fldCharType="begin"/>
      </w:r>
      <w:r w:rsidRPr="00E27D38">
        <w:rPr>
          <w:rFonts w:ascii="Arial" w:hAnsi="Arial"/>
          <w:b/>
          <w:lang w:val="de-DE"/>
        </w:rPr>
        <w:instrText xml:space="preserve"> TOC \o "1-5" \h \z \u </w:instrText>
      </w:r>
      <w:r w:rsidRPr="00E27D38">
        <w:rPr>
          <w:rFonts w:ascii="Arial" w:hAnsi="Arial"/>
          <w:b/>
          <w:lang w:val="de-DE"/>
        </w:rPr>
        <w:fldChar w:fldCharType="separate"/>
      </w:r>
      <w:hyperlink w:anchor="_Toc206692643" w:history="1">
        <w:r w:rsidR="00647D1B" w:rsidRPr="002E1EC1">
          <w:rPr>
            <w:rStyle w:val="Hyperlink"/>
          </w:rPr>
          <w:t>Inhaltsverzeichnis</w:t>
        </w:r>
        <w:r w:rsidR="00647D1B">
          <w:rPr>
            <w:webHidden/>
          </w:rPr>
          <w:tab/>
        </w:r>
        <w:r w:rsidR="00647D1B">
          <w:rPr>
            <w:webHidden/>
          </w:rPr>
          <w:fldChar w:fldCharType="begin"/>
        </w:r>
        <w:r w:rsidR="00647D1B">
          <w:rPr>
            <w:webHidden/>
          </w:rPr>
          <w:instrText xml:space="preserve"> PAGEREF _Toc206692643 \h </w:instrText>
        </w:r>
        <w:r w:rsidR="00647D1B">
          <w:rPr>
            <w:webHidden/>
          </w:rPr>
        </w:r>
        <w:r w:rsidR="00647D1B">
          <w:rPr>
            <w:webHidden/>
          </w:rPr>
          <w:fldChar w:fldCharType="separate"/>
        </w:r>
        <w:r w:rsidR="00647D1B">
          <w:rPr>
            <w:webHidden/>
          </w:rPr>
          <w:t>1</w:t>
        </w:r>
        <w:r w:rsidR="00647D1B">
          <w:rPr>
            <w:webHidden/>
          </w:rPr>
          <w:fldChar w:fldCharType="end"/>
        </w:r>
      </w:hyperlink>
    </w:p>
    <w:p w14:paraId="06CDA4F7" w14:textId="2704550F" w:rsidR="00AF14AF" w:rsidRDefault="0067462C" w:rsidP="00F43D9B">
      <w:pPr>
        <w:pStyle w:val="TextStandard"/>
        <w:rPr>
          <w:rFonts w:ascii="Arial" w:eastAsiaTheme="minorEastAsia" w:hAnsi="Arial" w:cstheme="minorBidi"/>
          <w:b/>
          <w:noProof/>
          <w:sz w:val="22"/>
          <w:szCs w:val="22"/>
        </w:rPr>
      </w:pPr>
      <w:r w:rsidRPr="00E27D38">
        <w:rPr>
          <w:rFonts w:ascii="Arial" w:eastAsiaTheme="minorEastAsia" w:hAnsi="Arial" w:cstheme="minorBidi"/>
          <w:b/>
          <w:noProof/>
          <w:sz w:val="22"/>
          <w:szCs w:val="22"/>
        </w:rPr>
        <w:fldChar w:fldCharType="end"/>
      </w:r>
    </w:p>
    <w:sectPr w:rsidR="00AF14AF" w:rsidSect="00BD4E16">
      <w:headerReference w:type="even" r:id="rId8"/>
      <w:headerReference w:type="default" r:id="rId9"/>
      <w:pgSz w:w="11907" w:h="16840" w:code="9"/>
      <w:pgMar w:top="1134" w:right="1134" w:bottom="1134" w:left="1134" w:header="567" w:footer="567" w:gutter="567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6A937" w14:textId="77777777" w:rsidR="00720D38" w:rsidRDefault="00720D38">
      <w:r>
        <w:separator/>
      </w:r>
    </w:p>
    <w:p w14:paraId="64A6600C" w14:textId="77777777" w:rsidR="00720D38" w:rsidRDefault="00720D38"/>
    <w:p w14:paraId="5DBF879F" w14:textId="77777777" w:rsidR="00720D38" w:rsidRDefault="00720D38"/>
  </w:endnote>
  <w:endnote w:type="continuationSeparator" w:id="0">
    <w:p w14:paraId="258F6DD7" w14:textId="77777777" w:rsidR="00720D38" w:rsidRDefault="00720D38">
      <w:r>
        <w:continuationSeparator/>
      </w:r>
    </w:p>
    <w:p w14:paraId="0A75A674" w14:textId="77777777" w:rsidR="00720D38" w:rsidRDefault="00720D38"/>
    <w:p w14:paraId="5E7F5F58" w14:textId="77777777" w:rsidR="00720D38" w:rsidRDefault="00720D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B7008" w14:textId="77777777" w:rsidR="00720D38" w:rsidRDefault="00720D38">
      <w:r>
        <w:separator/>
      </w:r>
    </w:p>
  </w:footnote>
  <w:footnote w:type="continuationSeparator" w:id="0">
    <w:p w14:paraId="3BBE4D35" w14:textId="77777777" w:rsidR="00720D38" w:rsidRDefault="00720D38">
      <w:r>
        <w:continuationSeparator/>
      </w:r>
    </w:p>
    <w:p w14:paraId="0EA4CD63" w14:textId="77777777" w:rsidR="00720D38" w:rsidRDefault="00720D38"/>
    <w:p w14:paraId="63680E5A" w14:textId="77777777" w:rsidR="00720D38" w:rsidRDefault="00720D3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BA985" w14:textId="77777777" w:rsidR="003670F3" w:rsidRPr="009E782A" w:rsidRDefault="003670F3" w:rsidP="003670F3">
    <w:pPr>
      <w:pStyle w:val="Kopfzeile"/>
    </w:pPr>
    <w:proofErr w:type="spellStart"/>
    <w:r>
      <w:t>gg</w:t>
    </w:r>
    <w:r w:rsidR="00524F32">
      <w:t>h</w:t>
    </w:r>
    <w:r>
      <w:t>fg</w:t>
    </w:r>
    <w:r w:rsidR="00524F32">
      <w:t>zz</w:t>
    </w:r>
    <w:r>
      <w:t>gg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64216" w14:textId="4EF2DC51" w:rsidR="00754F05" w:rsidRPr="00AF4F15" w:rsidRDefault="00AF4F15" w:rsidP="00AF4F15">
    <w:pPr>
      <w:pStyle w:val="Kopfzeile"/>
    </w:pPr>
    <w:r w:rsidRPr="00B2619C">
      <w:rPr>
        <w:lang w:val="de-DE"/>
      </w:rPr>
      <w:t xml:space="preserve">Kapitel </w:t>
    </w:r>
    <w:r w:rsidRPr="00B2619C">
      <w:fldChar w:fldCharType="begin"/>
    </w:r>
    <w:r w:rsidRPr="00B2619C">
      <w:rPr>
        <w:lang w:val="de-DE"/>
      </w:rPr>
      <w:instrText xml:space="preserve"> STYLEREF  "</w:instrText>
    </w:r>
    <w:r w:rsidRPr="00B2619C">
      <w:instrText>Ueberschrift</w:instrText>
    </w:r>
    <w:r w:rsidRPr="00B2619C">
      <w:rPr>
        <w:lang w:val="de-DE"/>
      </w:rPr>
      <w:instrText xml:space="preserve"> 1" \n  \* MERGEFORMAT </w:instrText>
    </w:r>
    <w:r w:rsidRPr="00B2619C">
      <w:fldChar w:fldCharType="separate"/>
    </w:r>
    <w:r w:rsidR="002F4A08">
      <w:rPr>
        <w:b/>
        <w:bCs/>
        <w:noProof/>
        <w:lang w:val="de-DE"/>
      </w:rPr>
      <w:t>Fehler! Kein Text mit angegebener Formatvorlage im Dokument.</w:t>
    </w:r>
    <w:r w:rsidRPr="00B2619C">
      <w:rPr>
        <w:noProof/>
      </w:rPr>
      <w:fldChar w:fldCharType="end"/>
    </w:r>
    <w:r w:rsidRPr="00B2619C">
      <w:rPr>
        <w:lang w:val="de-DE"/>
      </w:rPr>
      <w:t xml:space="preserve">: </w:t>
    </w:r>
    <w:r w:rsidRPr="00B2619C">
      <w:fldChar w:fldCharType="begin"/>
    </w:r>
    <w:r w:rsidRPr="00B2619C">
      <w:rPr>
        <w:lang w:val="de-DE"/>
      </w:rPr>
      <w:instrText xml:space="preserve"> STYLEREF  "</w:instrText>
    </w:r>
    <w:r w:rsidRPr="00B2619C">
      <w:instrText>Ueberschrift</w:instrText>
    </w:r>
    <w:r w:rsidRPr="00B2619C">
      <w:rPr>
        <w:lang w:val="de-DE"/>
      </w:rPr>
      <w:instrText xml:space="preserve"> </w:instrText>
    </w:r>
    <w:r w:rsidRPr="00B2619C">
      <w:instrText>1</w:instrText>
    </w:r>
    <w:r w:rsidRPr="00B2619C">
      <w:rPr>
        <w:lang w:val="de-DE"/>
      </w:rPr>
      <w:instrText xml:space="preserve">"  \* MERGEFORMAT </w:instrText>
    </w:r>
    <w:r w:rsidRPr="00B2619C">
      <w:fldChar w:fldCharType="separate"/>
    </w:r>
    <w:r w:rsidR="002F4A08">
      <w:rPr>
        <w:b/>
        <w:bCs/>
        <w:noProof/>
        <w:lang w:val="de-DE"/>
      </w:rPr>
      <w:t>Fehler! Kein Text mit angegebener Formatvorlage im Dokument.</w:t>
    </w:r>
    <w:r w:rsidRPr="00B2619C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2C6D"/>
    <w:multiLevelType w:val="multilevel"/>
    <w:tmpl w:val="FA88EDFC"/>
    <w:styleLink w:val="ListeNummeriert"/>
    <w:lvl w:ilvl="0">
      <w:start w:val="1"/>
      <w:numFmt w:val="ordinal"/>
      <w:lvlText w:val="%1"/>
      <w:lvlJc w:val="left"/>
      <w:pPr>
        <w:ind w:left="283" w:hanging="283"/>
      </w:pPr>
      <w:rPr>
        <w:rFonts w:ascii="Times New Roman" w:hAnsi="Times New Roman" w:hint="default"/>
      </w:rPr>
    </w:lvl>
    <w:lvl w:ilvl="1">
      <w:start w:val="1"/>
      <w:numFmt w:val="lowerLetter"/>
      <w:lvlText w:val="%2"/>
      <w:lvlJc w:val="left"/>
      <w:pPr>
        <w:ind w:left="567" w:hanging="283"/>
      </w:pPr>
      <w:rPr>
        <w:rFonts w:ascii="Times New Roman" w:hAnsi="Times New Roman" w:hint="default"/>
      </w:rPr>
    </w:lvl>
    <w:lvl w:ilvl="2">
      <w:start w:val="1"/>
      <w:numFmt w:val="upperRoman"/>
      <w:lvlText w:val="%3"/>
      <w:lvlJc w:val="left"/>
      <w:pPr>
        <w:ind w:left="851" w:hanging="283"/>
      </w:pPr>
      <w:rPr>
        <w:rFonts w:ascii="Times New Roman" w:hAnsi="Times New Roman" w:hint="default"/>
      </w:rPr>
    </w:lvl>
    <w:lvl w:ilvl="3">
      <w:start w:val="1"/>
      <w:numFmt w:val="lowerRoman"/>
      <w:lvlText w:val="%4"/>
      <w:lvlJc w:val="left"/>
      <w:pPr>
        <w:ind w:left="1135" w:hanging="283"/>
      </w:pPr>
      <w:rPr>
        <w:rFonts w:ascii="Times New Roman" w:hAnsi="Times New Roman" w:hint="default"/>
      </w:rPr>
    </w:lvl>
    <w:lvl w:ilvl="4">
      <w:start w:val="1"/>
      <w:numFmt w:val="upperLetter"/>
      <w:lvlText w:val="%5"/>
      <w:lvlJc w:val="left"/>
      <w:pPr>
        <w:ind w:left="1419" w:hanging="283"/>
      </w:pPr>
      <w:rPr>
        <w:rFonts w:ascii="Times New Roman" w:hAnsi="Times New Roman" w:hint="default"/>
      </w:rPr>
    </w:lvl>
    <w:lvl w:ilvl="5">
      <w:start w:val="1"/>
      <w:numFmt w:val="decimalZero"/>
      <w:lvlText w:val="%6"/>
      <w:lvlJc w:val="left"/>
      <w:pPr>
        <w:ind w:left="1703" w:hanging="283"/>
      </w:pPr>
      <w:rPr>
        <w:rFonts w:ascii="Times New Roman" w:hAnsi="Times New Roman" w:hint="default"/>
      </w:rPr>
    </w:lvl>
    <w:lvl w:ilvl="6">
      <w:start w:val="1"/>
      <w:numFmt w:val="bullet"/>
      <w:lvlText w:val=""/>
      <w:lvlJc w:val="left"/>
      <w:pPr>
        <w:ind w:left="1987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2271" w:hanging="283"/>
      </w:pPr>
      <w:rPr>
        <w:rFonts w:ascii="Symbol" w:hAnsi="Symbol" w:hint="default"/>
      </w:rPr>
    </w:lvl>
    <w:lvl w:ilvl="8">
      <w:start w:val="1"/>
      <w:numFmt w:val="bullet"/>
      <w:lvlText w:val=""/>
      <w:lvlJc w:val="left"/>
      <w:pPr>
        <w:ind w:left="2555" w:hanging="283"/>
      </w:pPr>
      <w:rPr>
        <w:rFonts w:ascii="Wingdings" w:hAnsi="Wingdings" w:hint="default"/>
      </w:rPr>
    </w:lvl>
  </w:abstractNum>
  <w:abstractNum w:abstractNumId="1" w15:restartNumberingAfterBreak="0">
    <w:nsid w:val="1C312A78"/>
    <w:multiLevelType w:val="multilevel"/>
    <w:tmpl w:val="7F2669FA"/>
    <w:lvl w:ilvl="0">
      <w:start w:val="1"/>
      <w:numFmt w:val="ordinal"/>
      <w:pStyle w:val="Liste"/>
      <w:lvlText w:val="%1"/>
      <w:lvlJc w:val="left"/>
      <w:pPr>
        <w:ind w:left="283" w:hanging="283"/>
      </w:pPr>
      <w:rPr>
        <w:rFonts w:ascii="Times New Roman" w:hAnsi="Times New Roman" w:hint="default"/>
      </w:rPr>
    </w:lvl>
    <w:lvl w:ilvl="1">
      <w:start w:val="1"/>
      <w:numFmt w:val="lowerLetter"/>
      <w:lvlText w:val="%1%2."/>
      <w:lvlJc w:val="left"/>
      <w:pPr>
        <w:ind w:left="737" w:hanging="453"/>
      </w:pPr>
      <w:rPr>
        <w:rFonts w:ascii="Times New Roman" w:hAnsi="Times New Roman" w:hint="default"/>
      </w:rPr>
    </w:lvl>
    <w:lvl w:ilvl="2">
      <w:start w:val="1"/>
      <w:numFmt w:val="upperRoman"/>
      <w:lvlText w:val="%1%2.%3."/>
      <w:lvlJc w:val="left"/>
      <w:pPr>
        <w:ind w:left="1588" w:hanging="851"/>
      </w:pPr>
      <w:rPr>
        <w:rFonts w:ascii="Times New Roman" w:hAnsi="Times New Roman" w:hint="default"/>
      </w:rPr>
    </w:lvl>
    <w:lvl w:ilvl="3">
      <w:start w:val="1"/>
      <w:numFmt w:val="lowerRoman"/>
      <w:lvlText w:val="%1%2.%3.%4."/>
      <w:lvlJc w:val="left"/>
      <w:pPr>
        <w:ind w:left="1588" w:hanging="851"/>
      </w:pPr>
      <w:rPr>
        <w:rFonts w:ascii="Times New Roman" w:hAnsi="Times New Roman" w:hint="default"/>
      </w:rPr>
    </w:lvl>
    <w:lvl w:ilvl="4">
      <w:start w:val="1"/>
      <w:numFmt w:val="upperLetter"/>
      <w:lvlText w:val="%1%2.%3.%4.%5."/>
      <w:lvlJc w:val="left"/>
      <w:pPr>
        <w:ind w:left="1588" w:hanging="851"/>
      </w:pPr>
      <w:rPr>
        <w:rFonts w:ascii="Times New Roman" w:hAnsi="Times New Roman" w:hint="default"/>
      </w:rPr>
    </w:lvl>
    <w:lvl w:ilvl="5">
      <w:start w:val="1"/>
      <w:numFmt w:val="decimalZero"/>
      <w:lvlText w:val="%6."/>
      <w:lvlJc w:val="left"/>
      <w:pPr>
        <w:ind w:left="1758" w:hanging="170"/>
      </w:pPr>
      <w:rPr>
        <w:rFonts w:ascii="Times New Roman" w:hAnsi="Times New Roman" w:hint="default"/>
      </w:rPr>
    </w:lvl>
    <w:lvl w:ilvl="6">
      <w:start w:val="1"/>
      <w:numFmt w:val="bullet"/>
      <w:lvlText w:val=""/>
      <w:lvlJc w:val="left"/>
      <w:pPr>
        <w:ind w:left="1987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2271" w:hanging="283"/>
      </w:pPr>
      <w:rPr>
        <w:rFonts w:ascii="Symbol" w:hAnsi="Symbol" w:hint="default"/>
      </w:rPr>
    </w:lvl>
    <w:lvl w:ilvl="8">
      <w:start w:val="1"/>
      <w:numFmt w:val="bullet"/>
      <w:lvlText w:val=""/>
      <w:lvlJc w:val="left"/>
      <w:pPr>
        <w:ind w:left="2555" w:hanging="283"/>
      </w:pPr>
      <w:rPr>
        <w:rFonts w:ascii="Wingdings" w:hAnsi="Wingdings" w:hint="default"/>
      </w:rPr>
    </w:lvl>
  </w:abstractNum>
  <w:abstractNum w:abstractNumId="2" w15:restartNumberingAfterBreak="0">
    <w:nsid w:val="2BD535C2"/>
    <w:multiLevelType w:val="multilevel"/>
    <w:tmpl w:val="57560CA4"/>
    <w:lvl w:ilvl="0">
      <w:start w:val="1"/>
      <w:numFmt w:val="bullet"/>
      <w:pStyle w:val="ListeAufzaehlung"/>
      <w:lvlText w:val="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851" w:hanging="283"/>
      </w:pPr>
      <w:rPr>
        <w:rFonts w:ascii="Wingdings" w:hAnsi="Wingdings" w:hint="default"/>
      </w:rPr>
    </w:lvl>
    <w:lvl w:ilvl="3">
      <w:start w:val="1"/>
      <w:numFmt w:val="bullet"/>
      <w:lvlText w:val=""/>
      <w:lvlJc w:val="left"/>
      <w:pPr>
        <w:ind w:left="1135" w:hanging="28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419" w:hanging="283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ind w:left="1703" w:hanging="283"/>
      </w:pPr>
      <w:rPr>
        <w:rFonts w:ascii="Wingdings" w:hAnsi="Wingdings" w:hint="default"/>
      </w:rPr>
    </w:lvl>
    <w:lvl w:ilvl="6">
      <w:start w:val="1"/>
      <w:numFmt w:val="bullet"/>
      <w:lvlText w:val=""/>
      <w:lvlJc w:val="left"/>
      <w:pPr>
        <w:ind w:left="1987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2271" w:hanging="283"/>
      </w:pPr>
      <w:rPr>
        <w:rFonts w:ascii="Symbol" w:hAnsi="Symbol" w:hint="default"/>
      </w:rPr>
    </w:lvl>
    <w:lvl w:ilvl="8">
      <w:start w:val="1"/>
      <w:numFmt w:val="bullet"/>
      <w:lvlText w:val=""/>
      <w:lvlJc w:val="left"/>
      <w:pPr>
        <w:ind w:left="2555" w:hanging="283"/>
      </w:pPr>
      <w:rPr>
        <w:rFonts w:ascii="Wingdings" w:hAnsi="Wingdings" w:hint="default"/>
      </w:rPr>
    </w:lvl>
  </w:abstractNum>
  <w:abstractNum w:abstractNumId="3" w15:restartNumberingAfterBreak="0">
    <w:nsid w:val="7D8A6FE6"/>
    <w:multiLevelType w:val="multilevel"/>
    <w:tmpl w:val="B7FA9B84"/>
    <w:lvl w:ilvl="0">
      <w:start w:val="1"/>
      <w:numFmt w:val="decimal"/>
      <w:pStyle w:val="berschrift1"/>
      <w:lvlText w:val="%1"/>
      <w:lvlJc w:val="left"/>
      <w:pPr>
        <w:tabs>
          <w:tab w:val="num" w:pos="680"/>
        </w:tabs>
        <w:ind w:left="680" w:hanging="680"/>
      </w:pPr>
    </w:lvl>
    <w:lvl w:ilvl="1">
      <w:start w:val="1"/>
      <w:numFmt w:val="decimal"/>
      <w:pStyle w:val="berschrift2"/>
      <w:lvlText w:val="%1.%2"/>
      <w:lvlJc w:val="left"/>
      <w:pPr>
        <w:tabs>
          <w:tab w:val="num" w:pos="680"/>
        </w:tabs>
        <w:ind w:left="680" w:hanging="680"/>
      </w:pPr>
    </w:lvl>
    <w:lvl w:ilvl="2">
      <w:start w:val="1"/>
      <w:numFmt w:val="decimal"/>
      <w:pStyle w:val="berschrift3"/>
      <w:lvlText w:val="%1.%2.%3"/>
      <w:lvlJc w:val="left"/>
      <w:pPr>
        <w:tabs>
          <w:tab w:val="num" w:pos="680"/>
        </w:tabs>
        <w:ind w:left="680" w:hanging="680"/>
      </w:p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2160"/>
        </w:tabs>
        <w:ind w:left="1584" w:hanging="1584"/>
      </w:pPr>
    </w:lvl>
  </w:abstractNum>
  <w:num w:numId="1" w16cid:durableId="1402674808">
    <w:abstractNumId w:val="2"/>
  </w:num>
  <w:num w:numId="2" w16cid:durableId="320544276">
    <w:abstractNumId w:val="1"/>
  </w:num>
  <w:num w:numId="3" w16cid:durableId="673383952">
    <w:abstractNumId w:val="3"/>
  </w:num>
  <w:num w:numId="4" w16cid:durableId="2089185451">
    <w:abstractNumId w:val="1"/>
  </w:num>
  <w:num w:numId="5" w16cid:durableId="784424717">
    <w:abstractNumId w:val="0"/>
  </w:num>
  <w:num w:numId="6" w16cid:durableId="861746349">
    <w:abstractNumId w:val="2"/>
  </w:num>
  <w:num w:numId="7" w16cid:durableId="283848352">
    <w:abstractNumId w:val="3"/>
  </w:num>
  <w:num w:numId="8" w16cid:durableId="1589076935">
    <w:abstractNumId w:val="3"/>
  </w:num>
  <w:num w:numId="9" w16cid:durableId="1921478394">
    <w:abstractNumId w:val="3"/>
  </w:num>
  <w:num w:numId="10" w16cid:durableId="405032451">
    <w:abstractNumId w:val="1"/>
  </w:num>
  <w:num w:numId="11" w16cid:durableId="1573082795">
    <w:abstractNumId w:val="2"/>
  </w:num>
  <w:num w:numId="12" w16cid:durableId="1831746550">
    <w:abstractNumId w:val="3"/>
  </w:num>
  <w:num w:numId="13" w16cid:durableId="729108463">
    <w:abstractNumId w:val="3"/>
  </w:num>
  <w:num w:numId="14" w16cid:durableId="39285249">
    <w:abstractNumId w:val="3"/>
  </w:num>
  <w:num w:numId="15" w16cid:durableId="326054196">
    <w:abstractNumId w:val="1"/>
  </w:num>
  <w:num w:numId="16" w16cid:durableId="883447092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de-DE" w:vendorID="64" w:dllVersion="6" w:nlCheck="1" w:checkStyle="0"/>
  <w:activeWritingStyle w:appName="MSWord" w:lang="en-US" w:vendorID="64" w:dllVersion="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B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1"/>
  <w:styleLockQFSet/>
  <w:defaultTabStop w:val="357"/>
  <w:autoHyphenation/>
  <w:hyphenationZone w:val="425"/>
  <w:clickAndTypeStyle w:val="TextStandard"/>
  <w:drawingGridHorizontalSpacing w:val="120"/>
  <w:drawingGridVerticalSpacing w:val="57"/>
  <w:displayHorizontalDrawingGridEvery w:val="0"/>
  <w:displayVerticalDrawingGridEvery w:val="0"/>
  <w:noPunctuationKerning/>
  <w:characterSpacingControl w:val="doNotCompress"/>
  <w:hdrShapeDefaults>
    <o:shapedefaults v:ext="edit" spidmax="2050" fillcolor="#c00000" strokecolor="#c00000">
      <v:fill color="#c00000" opacity="1311f" color2="fill darken(118)" o:opacity2="5243f" rotate="t" method="linear sigma" focus="100%" type="gradient"/>
      <v:stroke color="#c00000" weight="1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32C"/>
    <w:rsid w:val="00003763"/>
    <w:rsid w:val="000051CE"/>
    <w:rsid w:val="00005831"/>
    <w:rsid w:val="00006230"/>
    <w:rsid w:val="00006E58"/>
    <w:rsid w:val="000126EB"/>
    <w:rsid w:val="00016D1A"/>
    <w:rsid w:val="00023481"/>
    <w:rsid w:val="000245A7"/>
    <w:rsid w:val="00027A7B"/>
    <w:rsid w:val="00031439"/>
    <w:rsid w:val="0003204C"/>
    <w:rsid w:val="00033C7E"/>
    <w:rsid w:val="000349D3"/>
    <w:rsid w:val="0003563A"/>
    <w:rsid w:val="0003657F"/>
    <w:rsid w:val="00041124"/>
    <w:rsid w:val="00044D78"/>
    <w:rsid w:val="00046FE6"/>
    <w:rsid w:val="00053ED1"/>
    <w:rsid w:val="00056B72"/>
    <w:rsid w:val="00063185"/>
    <w:rsid w:val="0006336D"/>
    <w:rsid w:val="000645AC"/>
    <w:rsid w:val="000646D9"/>
    <w:rsid w:val="000653BA"/>
    <w:rsid w:val="0006613E"/>
    <w:rsid w:val="000677BC"/>
    <w:rsid w:val="00067B29"/>
    <w:rsid w:val="00072ECE"/>
    <w:rsid w:val="00074353"/>
    <w:rsid w:val="00074BE6"/>
    <w:rsid w:val="0008340E"/>
    <w:rsid w:val="00085487"/>
    <w:rsid w:val="0008557D"/>
    <w:rsid w:val="000916F1"/>
    <w:rsid w:val="00092B0C"/>
    <w:rsid w:val="00093B21"/>
    <w:rsid w:val="00094578"/>
    <w:rsid w:val="000A2FBD"/>
    <w:rsid w:val="000A4543"/>
    <w:rsid w:val="000A7AE4"/>
    <w:rsid w:val="000B2DAA"/>
    <w:rsid w:val="000B38AC"/>
    <w:rsid w:val="000B4B68"/>
    <w:rsid w:val="000B4F50"/>
    <w:rsid w:val="000B5981"/>
    <w:rsid w:val="000C038E"/>
    <w:rsid w:val="000C0B0E"/>
    <w:rsid w:val="000C1492"/>
    <w:rsid w:val="000C2634"/>
    <w:rsid w:val="000C407B"/>
    <w:rsid w:val="000C7485"/>
    <w:rsid w:val="000D1328"/>
    <w:rsid w:val="000E1AD5"/>
    <w:rsid w:val="000E4349"/>
    <w:rsid w:val="000E7739"/>
    <w:rsid w:val="000E7923"/>
    <w:rsid w:val="000F1A76"/>
    <w:rsid w:val="000F65AE"/>
    <w:rsid w:val="000F73B8"/>
    <w:rsid w:val="00101413"/>
    <w:rsid w:val="00101FC5"/>
    <w:rsid w:val="00106FE8"/>
    <w:rsid w:val="00107B99"/>
    <w:rsid w:val="00110655"/>
    <w:rsid w:val="00113C01"/>
    <w:rsid w:val="00113D87"/>
    <w:rsid w:val="00115E43"/>
    <w:rsid w:val="00120BC3"/>
    <w:rsid w:val="00121A18"/>
    <w:rsid w:val="0012453E"/>
    <w:rsid w:val="00131466"/>
    <w:rsid w:val="00136440"/>
    <w:rsid w:val="00136868"/>
    <w:rsid w:val="0013790B"/>
    <w:rsid w:val="00142D1E"/>
    <w:rsid w:val="00143F45"/>
    <w:rsid w:val="00145862"/>
    <w:rsid w:val="0015030A"/>
    <w:rsid w:val="00150EFF"/>
    <w:rsid w:val="001511BD"/>
    <w:rsid w:val="00152D31"/>
    <w:rsid w:val="0015331C"/>
    <w:rsid w:val="00156497"/>
    <w:rsid w:val="00157481"/>
    <w:rsid w:val="00160AD3"/>
    <w:rsid w:val="00163897"/>
    <w:rsid w:val="00165381"/>
    <w:rsid w:val="0016659A"/>
    <w:rsid w:val="00167F90"/>
    <w:rsid w:val="00170E5B"/>
    <w:rsid w:val="00172AA2"/>
    <w:rsid w:val="001740E3"/>
    <w:rsid w:val="00174710"/>
    <w:rsid w:val="00174E34"/>
    <w:rsid w:val="0017723E"/>
    <w:rsid w:val="001821CF"/>
    <w:rsid w:val="00194C9E"/>
    <w:rsid w:val="001A33DD"/>
    <w:rsid w:val="001B0CE7"/>
    <w:rsid w:val="001B3A09"/>
    <w:rsid w:val="001C08FC"/>
    <w:rsid w:val="001C496A"/>
    <w:rsid w:val="001C6459"/>
    <w:rsid w:val="001C74B2"/>
    <w:rsid w:val="001C782B"/>
    <w:rsid w:val="001C7AE8"/>
    <w:rsid w:val="001D3E6F"/>
    <w:rsid w:val="001D4908"/>
    <w:rsid w:val="001D5D61"/>
    <w:rsid w:val="001F2105"/>
    <w:rsid w:val="001F3209"/>
    <w:rsid w:val="001F4E50"/>
    <w:rsid w:val="002010F7"/>
    <w:rsid w:val="00202923"/>
    <w:rsid w:val="002030AB"/>
    <w:rsid w:val="00203B10"/>
    <w:rsid w:val="00204CF6"/>
    <w:rsid w:val="00205195"/>
    <w:rsid w:val="002068C0"/>
    <w:rsid w:val="0021280E"/>
    <w:rsid w:val="00212FA1"/>
    <w:rsid w:val="00216CBA"/>
    <w:rsid w:val="0022039D"/>
    <w:rsid w:val="00220917"/>
    <w:rsid w:val="00220E18"/>
    <w:rsid w:val="00223B52"/>
    <w:rsid w:val="00226F8B"/>
    <w:rsid w:val="00227F38"/>
    <w:rsid w:val="00230E94"/>
    <w:rsid w:val="00231223"/>
    <w:rsid w:val="002357C8"/>
    <w:rsid w:val="00236A71"/>
    <w:rsid w:val="00237447"/>
    <w:rsid w:val="0024178A"/>
    <w:rsid w:val="00241B64"/>
    <w:rsid w:val="0024257A"/>
    <w:rsid w:val="00247080"/>
    <w:rsid w:val="0025327E"/>
    <w:rsid w:val="002561D1"/>
    <w:rsid w:val="00257A85"/>
    <w:rsid w:val="00260B6F"/>
    <w:rsid w:val="00263FB2"/>
    <w:rsid w:val="00265E49"/>
    <w:rsid w:val="002714BD"/>
    <w:rsid w:val="00273A17"/>
    <w:rsid w:val="00280417"/>
    <w:rsid w:val="0028047A"/>
    <w:rsid w:val="002816C3"/>
    <w:rsid w:val="002861AA"/>
    <w:rsid w:val="002871B1"/>
    <w:rsid w:val="002905D9"/>
    <w:rsid w:val="002919D6"/>
    <w:rsid w:val="0029342B"/>
    <w:rsid w:val="00296D90"/>
    <w:rsid w:val="002A1551"/>
    <w:rsid w:val="002A2593"/>
    <w:rsid w:val="002A2AAE"/>
    <w:rsid w:val="002A3B80"/>
    <w:rsid w:val="002A66DE"/>
    <w:rsid w:val="002A6ABB"/>
    <w:rsid w:val="002B5527"/>
    <w:rsid w:val="002B5C1F"/>
    <w:rsid w:val="002B720C"/>
    <w:rsid w:val="002C3E57"/>
    <w:rsid w:val="002C4E55"/>
    <w:rsid w:val="002C5509"/>
    <w:rsid w:val="002C63FD"/>
    <w:rsid w:val="002D150A"/>
    <w:rsid w:val="002D30BC"/>
    <w:rsid w:val="002D39F7"/>
    <w:rsid w:val="002E0986"/>
    <w:rsid w:val="002E241E"/>
    <w:rsid w:val="002E5268"/>
    <w:rsid w:val="002E5ADC"/>
    <w:rsid w:val="002F11F7"/>
    <w:rsid w:val="002F1A1A"/>
    <w:rsid w:val="002F25C0"/>
    <w:rsid w:val="002F399E"/>
    <w:rsid w:val="002F4A08"/>
    <w:rsid w:val="003051CA"/>
    <w:rsid w:val="003073C0"/>
    <w:rsid w:val="00307C73"/>
    <w:rsid w:val="00312DED"/>
    <w:rsid w:val="003140E7"/>
    <w:rsid w:val="0031594A"/>
    <w:rsid w:val="00331FDE"/>
    <w:rsid w:val="00340369"/>
    <w:rsid w:val="00344062"/>
    <w:rsid w:val="00345704"/>
    <w:rsid w:val="00345B9C"/>
    <w:rsid w:val="00352688"/>
    <w:rsid w:val="00352B82"/>
    <w:rsid w:val="00355826"/>
    <w:rsid w:val="00355AEF"/>
    <w:rsid w:val="00356C3A"/>
    <w:rsid w:val="0036009E"/>
    <w:rsid w:val="003608A4"/>
    <w:rsid w:val="00360C3A"/>
    <w:rsid w:val="003670F3"/>
    <w:rsid w:val="003721E9"/>
    <w:rsid w:val="00372E67"/>
    <w:rsid w:val="003739A7"/>
    <w:rsid w:val="00373BDC"/>
    <w:rsid w:val="00373F7F"/>
    <w:rsid w:val="00375F68"/>
    <w:rsid w:val="0037600B"/>
    <w:rsid w:val="00376670"/>
    <w:rsid w:val="0038702D"/>
    <w:rsid w:val="00393D85"/>
    <w:rsid w:val="00397149"/>
    <w:rsid w:val="003A147E"/>
    <w:rsid w:val="003B3E1E"/>
    <w:rsid w:val="003B591F"/>
    <w:rsid w:val="003B6681"/>
    <w:rsid w:val="003B6B76"/>
    <w:rsid w:val="003B7EDE"/>
    <w:rsid w:val="003C1DE6"/>
    <w:rsid w:val="003C2598"/>
    <w:rsid w:val="003C3296"/>
    <w:rsid w:val="003C39FD"/>
    <w:rsid w:val="003C5580"/>
    <w:rsid w:val="003C5764"/>
    <w:rsid w:val="003C6840"/>
    <w:rsid w:val="003D092A"/>
    <w:rsid w:val="003D20DC"/>
    <w:rsid w:val="003D2F50"/>
    <w:rsid w:val="003D480D"/>
    <w:rsid w:val="003D7087"/>
    <w:rsid w:val="003E07D8"/>
    <w:rsid w:val="003E1269"/>
    <w:rsid w:val="003E4CEB"/>
    <w:rsid w:val="003E7F97"/>
    <w:rsid w:val="003F1854"/>
    <w:rsid w:val="003F2037"/>
    <w:rsid w:val="003F5A8F"/>
    <w:rsid w:val="003F7800"/>
    <w:rsid w:val="00400ECC"/>
    <w:rsid w:val="004034D8"/>
    <w:rsid w:val="004037C3"/>
    <w:rsid w:val="00403DD0"/>
    <w:rsid w:val="00405313"/>
    <w:rsid w:val="00405735"/>
    <w:rsid w:val="00410935"/>
    <w:rsid w:val="00410DCE"/>
    <w:rsid w:val="00412B3A"/>
    <w:rsid w:val="00412F47"/>
    <w:rsid w:val="004156BD"/>
    <w:rsid w:val="00415AC7"/>
    <w:rsid w:val="00415DD2"/>
    <w:rsid w:val="00421C89"/>
    <w:rsid w:val="0042511C"/>
    <w:rsid w:val="0043034D"/>
    <w:rsid w:val="0043077C"/>
    <w:rsid w:val="00430AF1"/>
    <w:rsid w:val="00433448"/>
    <w:rsid w:val="00436CE4"/>
    <w:rsid w:val="004418F9"/>
    <w:rsid w:val="00445DD1"/>
    <w:rsid w:val="0044648E"/>
    <w:rsid w:val="0045111A"/>
    <w:rsid w:val="00451258"/>
    <w:rsid w:val="00454317"/>
    <w:rsid w:val="00461505"/>
    <w:rsid w:val="00466A62"/>
    <w:rsid w:val="00467721"/>
    <w:rsid w:val="00467FEF"/>
    <w:rsid w:val="004700A2"/>
    <w:rsid w:val="00471C56"/>
    <w:rsid w:val="00471F25"/>
    <w:rsid w:val="00480E64"/>
    <w:rsid w:val="00482D72"/>
    <w:rsid w:val="0048325E"/>
    <w:rsid w:val="004904B9"/>
    <w:rsid w:val="004921B9"/>
    <w:rsid w:val="00492714"/>
    <w:rsid w:val="004A5146"/>
    <w:rsid w:val="004A5811"/>
    <w:rsid w:val="004A590A"/>
    <w:rsid w:val="004B25B2"/>
    <w:rsid w:val="004B2DD4"/>
    <w:rsid w:val="004B3045"/>
    <w:rsid w:val="004B323C"/>
    <w:rsid w:val="004B4C9F"/>
    <w:rsid w:val="004C22F1"/>
    <w:rsid w:val="004C4CC0"/>
    <w:rsid w:val="004C6002"/>
    <w:rsid w:val="004C6A87"/>
    <w:rsid w:val="004D3CAD"/>
    <w:rsid w:val="004E03C7"/>
    <w:rsid w:val="004E2F75"/>
    <w:rsid w:val="004E4CC2"/>
    <w:rsid w:val="004E7C0A"/>
    <w:rsid w:val="004F016A"/>
    <w:rsid w:val="004F124E"/>
    <w:rsid w:val="004F31E7"/>
    <w:rsid w:val="005009D3"/>
    <w:rsid w:val="00502839"/>
    <w:rsid w:val="0050288F"/>
    <w:rsid w:val="0050394D"/>
    <w:rsid w:val="005043B0"/>
    <w:rsid w:val="005145C6"/>
    <w:rsid w:val="005154E4"/>
    <w:rsid w:val="00522830"/>
    <w:rsid w:val="00524F32"/>
    <w:rsid w:val="0053242B"/>
    <w:rsid w:val="005328C5"/>
    <w:rsid w:val="00532FAB"/>
    <w:rsid w:val="005359BF"/>
    <w:rsid w:val="0053635E"/>
    <w:rsid w:val="0054036D"/>
    <w:rsid w:val="00542B28"/>
    <w:rsid w:val="00542C04"/>
    <w:rsid w:val="00546436"/>
    <w:rsid w:val="00550186"/>
    <w:rsid w:val="005562D0"/>
    <w:rsid w:val="0056283B"/>
    <w:rsid w:val="005662FE"/>
    <w:rsid w:val="0057087F"/>
    <w:rsid w:val="005762B0"/>
    <w:rsid w:val="0057786A"/>
    <w:rsid w:val="0057793D"/>
    <w:rsid w:val="0058094D"/>
    <w:rsid w:val="00583237"/>
    <w:rsid w:val="00583295"/>
    <w:rsid w:val="00583CC5"/>
    <w:rsid w:val="00596ACC"/>
    <w:rsid w:val="005A0FCE"/>
    <w:rsid w:val="005A2253"/>
    <w:rsid w:val="005A52DA"/>
    <w:rsid w:val="005A78B5"/>
    <w:rsid w:val="005B186D"/>
    <w:rsid w:val="005C0597"/>
    <w:rsid w:val="005C40B2"/>
    <w:rsid w:val="005C507B"/>
    <w:rsid w:val="005C7AEA"/>
    <w:rsid w:val="005D44BB"/>
    <w:rsid w:val="005D5434"/>
    <w:rsid w:val="005D739C"/>
    <w:rsid w:val="005E0A5C"/>
    <w:rsid w:val="005E0C6B"/>
    <w:rsid w:val="005E1297"/>
    <w:rsid w:val="005E6078"/>
    <w:rsid w:val="005E699D"/>
    <w:rsid w:val="005F3E4B"/>
    <w:rsid w:val="005F4739"/>
    <w:rsid w:val="005F67AB"/>
    <w:rsid w:val="005F7528"/>
    <w:rsid w:val="0060140D"/>
    <w:rsid w:val="006042C7"/>
    <w:rsid w:val="0060709A"/>
    <w:rsid w:val="00611B58"/>
    <w:rsid w:val="006129F5"/>
    <w:rsid w:val="0062164A"/>
    <w:rsid w:val="00621C69"/>
    <w:rsid w:val="00622230"/>
    <w:rsid w:val="0063309E"/>
    <w:rsid w:val="00633CFC"/>
    <w:rsid w:val="00640753"/>
    <w:rsid w:val="0064177E"/>
    <w:rsid w:val="00642E48"/>
    <w:rsid w:val="006477E6"/>
    <w:rsid w:val="00647D1B"/>
    <w:rsid w:val="00652C05"/>
    <w:rsid w:val="00653960"/>
    <w:rsid w:val="00657C57"/>
    <w:rsid w:val="006610E8"/>
    <w:rsid w:val="00662D03"/>
    <w:rsid w:val="00665318"/>
    <w:rsid w:val="006672E1"/>
    <w:rsid w:val="0067059C"/>
    <w:rsid w:val="006717A1"/>
    <w:rsid w:val="00671E6E"/>
    <w:rsid w:val="0067462C"/>
    <w:rsid w:val="00675ABC"/>
    <w:rsid w:val="00680033"/>
    <w:rsid w:val="00684C6B"/>
    <w:rsid w:val="00686EF8"/>
    <w:rsid w:val="00690323"/>
    <w:rsid w:val="006926D3"/>
    <w:rsid w:val="00695A81"/>
    <w:rsid w:val="00697C4E"/>
    <w:rsid w:val="006A2238"/>
    <w:rsid w:val="006A37B9"/>
    <w:rsid w:val="006A5903"/>
    <w:rsid w:val="006A591A"/>
    <w:rsid w:val="006B2899"/>
    <w:rsid w:val="006C02AF"/>
    <w:rsid w:val="006C0829"/>
    <w:rsid w:val="006C1F41"/>
    <w:rsid w:val="006C28C8"/>
    <w:rsid w:val="006C4CB5"/>
    <w:rsid w:val="006C6EA3"/>
    <w:rsid w:val="006D1ED5"/>
    <w:rsid w:val="006E1416"/>
    <w:rsid w:val="006E39F9"/>
    <w:rsid w:val="006E6A66"/>
    <w:rsid w:val="006F09D7"/>
    <w:rsid w:val="006F0ED7"/>
    <w:rsid w:val="006F24D9"/>
    <w:rsid w:val="006F3FA4"/>
    <w:rsid w:val="006F579D"/>
    <w:rsid w:val="006F695F"/>
    <w:rsid w:val="0070034C"/>
    <w:rsid w:val="00704FD3"/>
    <w:rsid w:val="00705A69"/>
    <w:rsid w:val="00705C2C"/>
    <w:rsid w:val="007063D0"/>
    <w:rsid w:val="00710691"/>
    <w:rsid w:val="00713AAA"/>
    <w:rsid w:val="00714780"/>
    <w:rsid w:val="00720D38"/>
    <w:rsid w:val="00722FD4"/>
    <w:rsid w:val="00723A37"/>
    <w:rsid w:val="00724FEE"/>
    <w:rsid w:val="00731511"/>
    <w:rsid w:val="007339D2"/>
    <w:rsid w:val="007406B9"/>
    <w:rsid w:val="007423B9"/>
    <w:rsid w:val="007435B6"/>
    <w:rsid w:val="007473A0"/>
    <w:rsid w:val="00747CCA"/>
    <w:rsid w:val="007504D6"/>
    <w:rsid w:val="007546F1"/>
    <w:rsid w:val="00754F05"/>
    <w:rsid w:val="00756566"/>
    <w:rsid w:val="00757825"/>
    <w:rsid w:val="00770021"/>
    <w:rsid w:val="00776316"/>
    <w:rsid w:val="007836E4"/>
    <w:rsid w:val="00786F35"/>
    <w:rsid w:val="00791D1F"/>
    <w:rsid w:val="0079234D"/>
    <w:rsid w:val="007A5256"/>
    <w:rsid w:val="007A732C"/>
    <w:rsid w:val="007A7AEE"/>
    <w:rsid w:val="007B38B7"/>
    <w:rsid w:val="007B51EB"/>
    <w:rsid w:val="007B73BA"/>
    <w:rsid w:val="007C41E4"/>
    <w:rsid w:val="007C52B8"/>
    <w:rsid w:val="007D03DB"/>
    <w:rsid w:val="007D1F2C"/>
    <w:rsid w:val="007D3248"/>
    <w:rsid w:val="007D5415"/>
    <w:rsid w:val="007D66B4"/>
    <w:rsid w:val="007E1036"/>
    <w:rsid w:val="007F1C10"/>
    <w:rsid w:val="007F3958"/>
    <w:rsid w:val="007F4C35"/>
    <w:rsid w:val="007F549D"/>
    <w:rsid w:val="008017B9"/>
    <w:rsid w:val="00804FBB"/>
    <w:rsid w:val="008056DC"/>
    <w:rsid w:val="008065DE"/>
    <w:rsid w:val="00810C48"/>
    <w:rsid w:val="0081738F"/>
    <w:rsid w:val="0082347C"/>
    <w:rsid w:val="00825BBE"/>
    <w:rsid w:val="008300A0"/>
    <w:rsid w:val="00834AB4"/>
    <w:rsid w:val="00834FA7"/>
    <w:rsid w:val="0083562A"/>
    <w:rsid w:val="00835D62"/>
    <w:rsid w:val="00837243"/>
    <w:rsid w:val="00842D82"/>
    <w:rsid w:val="008448D4"/>
    <w:rsid w:val="00846F77"/>
    <w:rsid w:val="00847494"/>
    <w:rsid w:val="008477B8"/>
    <w:rsid w:val="008501ED"/>
    <w:rsid w:val="00851A7A"/>
    <w:rsid w:val="00854C60"/>
    <w:rsid w:val="0085648F"/>
    <w:rsid w:val="00856FF2"/>
    <w:rsid w:val="008577B4"/>
    <w:rsid w:val="00862BB8"/>
    <w:rsid w:val="00862CBC"/>
    <w:rsid w:val="008704A9"/>
    <w:rsid w:val="008726D0"/>
    <w:rsid w:val="008739C2"/>
    <w:rsid w:val="00876BFA"/>
    <w:rsid w:val="00877C13"/>
    <w:rsid w:val="008867C9"/>
    <w:rsid w:val="008876C0"/>
    <w:rsid w:val="008913CF"/>
    <w:rsid w:val="008961D9"/>
    <w:rsid w:val="008A18BF"/>
    <w:rsid w:val="008A1C19"/>
    <w:rsid w:val="008A208D"/>
    <w:rsid w:val="008A2411"/>
    <w:rsid w:val="008A35E7"/>
    <w:rsid w:val="008A4DDC"/>
    <w:rsid w:val="008A5186"/>
    <w:rsid w:val="008B29E1"/>
    <w:rsid w:val="008B41C3"/>
    <w:rsid w:val="008B4D70"/>
    <w:rsid w:val="008B5A2D"/>
    <w:rsid w:val="008B60A5"/>
    <w:rsid w:val="008B64BE"/>
    <w:rsid w:val="008B682A"/>
    <w:rsid w:val="008B6D15"/>
    <w:rsid w:val="008B78F2"/>
    <w:rsid w:val="008B7F5A"/>
    <w:rsid w:val="008C140A"/>
    <w:rsid w:val="008C47B1"/>
    <w:rsid w:val="008C520A"/>
    <w:rsid w:val="008C6CDB"/>
    <w:rsid w:val="008D1BC2"/>
    <w:rsid w:val="008D69A5"/>
    <w:rsid w:val="008E1153"/>
    <w:rsid w:val="008E4E2A"/>
    <w:rsid w:val="008E6752"/>
    <w:rsid w:val="008F1AC2"/>
    <w:rsid w:val="008F2E69"/>
    <w:rsid w:val="008F3C1C"/>
    <w:rsid w:val="008F636A"/>
    <w:rsid w:val="008F7715"/>
    <w:rsid w:val="009005F8"/>
    <w:rsid w:val="00901B20"/>
    <w:rsid w:val="00902C20"/>
    <w:rsid w:val="009068B8"/>
    <w:rsid w:val="0091080A"/>
    <w:rsid w:val="00911BB3"/>
    <w:rsid w:val="0092015C"/>
    <w:rsid w:val="00920191"/>
    <w:rsid w:val="00920463"/>
    <w:rsid w:val="00920A36"/>
    <w:rsid w:val="00921CA9"/>
    <w:rsid w:val="00924351"/>
    <w:rsid w:val="00924AC9"/>
    <w:rsid w:val="00925CE9"/>
    <w:rsid w:val="00926715"/>
    <w:rsid w:val="0093260F"/>
    <w:rsid w:val="00933C4F"/>
    <w:rsid w:val="00936A8E"/>
    <w:rsid w:val="00937EF7"/>
    <w:rsid w:val="009439F7"/>
    <w:rsid w:val="00943C85"/>
    <w:rsid w:val="00947CEF"/>
    <w:rsid w:val="009506B6"/>
    <w:rsid w:val="0095070C"/>
    <w:rsid w:val="00955FE8"/>
    <w:rsid w:val="00963368"/>
    <w:rsid w:val="00964286"/>
    <w:rsid w:val="009746A1"/>
    <w:rsid w:val="00974CAC"/>
    <w:rsid w:val="00982B2B"/>
    <w:rsid w:val="009858E0"/>
    <w:rsid w:val="00987040"/>
    <w:rsid w:val="009900C0"/>
    <w:rsid w:val="00990843"/>
    <w:rsid w:val="009915D0"/>
    <w:rsid w:val="0099176D"/>
    <w:rsid w:val="009A0203"/>
    <w:rsid w:val="009A0DBD"/>
    <w:rsid w:val="009A20C5"/>
    <w:rsid w:val="009A3ECC"/>
    <w:rsid w:val="009A78C2"/>
    <w:rsid w:val="009B0D81"/>
    <w:rsid w:val="009B10B6"/>
    <w:rsid w:val="009B1A63"/>
    <w:rsid w:val="009B4595"/>
    <w:rsid w:val="009B7EC7"/>
    <w:rsid w:val="009C0BBA"/>
    <w:rsid w:val="009C2613"/>
    <w:rsid w:val="009C2B64"/>
    <w:rsid w:val="009C75D2"/>
    <w:rsid w:val="009D1632"/>
    <w:rsid w:val="009D19F0"/>
    <w:rsid w:val="009D4BB9"/>
    <w:rsid w:val="009D51A4"/>
    <w:rsid w:val="009E42E7"/>
    <w:rsid w:val="009E53FB"/>
    <w:rsid w:val="009E5B58"/>
    <w:rsid w:val="009E782A"/>
    <w:rsid w:val="009F12CB"/>
    <w:rsid w:val="009F5C06"/>
    <w:rsid w:val="009F6EA8"/>
    <w:rsid w:val="00A00F41"/>
    <w:rsid w:val="00A02FF5"/>
    <w:rsid w:val="00A04367"/>
    <w:rsid w:val="00A15B08"/>
    <w:rsid w:val="00A1675E"/>
    <w:rsid w:val="00A24618"/>
    <w:rsid w:val="00A26D40"/>
    <w:rsid w:val="00A271A5"/>
    <w:rsid w:val="00A2779F"/>
    <w:rsid w:val="00A33A12"/>
    <w:rsid w:val="00A3526D"/>
    <w:rsid w:val="00A35ABC"/>
    <w:rsid w:val="00A377E6"/>
    <w:rsid w:val="00A4197B"/>
    <w:rsid w:val="00A43D7A"/>
    <w:rsid w:val="00A52DCC"/>
    <w:rsid w:val="00A52F1B"/>
    <w:rsid w:val="00A71611"/>
    <w:rsid w:val="00A72D0E"/>
    <w:rsid w:val="00A772CC"/>
    <w:rsid w:val="00A84AE3"/>
    <w:rsid w:val="00A86929"/>
    <w:rsid w:val="00A86AE0"/>
    <w:rsid w:val="00A90CF9"/>
    <w:rsid w:val="00A91B58"/>
    <w:rsid w:val="00A91C39"/>
    <w:rsid w:val="00A91F36"/>
    <w:rsid w:val="00A92665"/>
    <w:rsid w:val="00A93844"/>
    <w:rsid w:val="00A95059"/>
    <w:rsid w:val="00A962D9"/>
    <w:rsid w:val="00AA14DB"/>
    <w:rsid w:val="00AA71D5"/>
    <w:rsid w:val="00AA7734"/>
    <w:rsid w:val="00AB4EFE"/>
    <w:rsid w:val="00AB5D06"/>
    <w:rsid w:val="00AC7442"/>
    <w:rsid w:val="00AD1265"/>
    <w:rsid w:val="00AD5BF4"/>
    <w:rsid w:val="00AD695C"/>
    <w:rsid w:val="00AE6F7C"/>
    <w:rsid w:val="00AF14AF"/>
    <w:rsid w:val="00AF15DE"/>
    <w:rsid w:val="00AF2FE6"/>
    <w:rsid w:val="00AF4ACF"/>
    <w:rsid w:val="00AF4F15"/>
    <w:rsid w:val="00AF7060"/>
    <w:rsid w:val="00B01EAD"/>
    <w:rsid w:val="00B06ADC"/>
    <w:rsid w:val="00B111C8"/>
    <w:rsid w:val="00B16152"/>
    <w:rsid w:val="00B200C1"/>
    <w:rsid w:val="00B23922"/>
    <w:rsid w:val="00B2619C"/>
    <w:rsid w:val="00B32D11"/>
    <w:rsid w:val="00B333B1"/>
    <w:rsid w:val="00B3350E"/>
    <w:rsid w:val="00B3553D"/>
    <w:rsid w:val="00B415BD"/>
    <w:rsid w:val="00B42A5C"/>
    <w:rsid w:val="00B44718"/>
    <w:rsid w:val="00B46437"/>
    <w:rsid w:val="00B46E6B"/>
    <w:rsid w:val="00B5578B"/>
    <w:rsid w:val="00B57BF7"/>
    <w:rsid w:val="00B71BEF"/>
    <w:rsid w:val="00B71DA8"/>
    <w:rsid w:val="00B743C3"/>
    <w:rsid w:val="00B9053C"/>
    <w:rsid w:val="00B954C6"/>
    <w:rsid w:val="00B96B01"/>
    <w:rsid w:val="00B97A1A"/>
    <w:rsid w:val="00B97C2B"/>
    <w:rsid w:val="00BA536C"/>
    <w:rsid w:val="00BB37E9"/>
    <w:rsid w:val="00BB5D6B"/>
    <w:rsid w:val="00BC1524"/>
    <w:rsid w:val="00BC1FE0"/>
    <w:rsid w:val="00BC2CAC"/>
    <w:rsid w:val="00BC43BA"/>
    <w:rsid w:val="00BD0DF1"/>
    <w:rsid w:val="00BD3223"/>
    <w:rsid w:val="00BD4E16"/>
    <w:rsid w:val="00BD53D9"/>
    <w:rsid w:val="00BD61FD"/>
    <w:rsid w:val="00BE6D35"/>
    <w:rsid w:val="00BF0537"/>
    <w:rsid w:val="00BF0DEB"/>
    <w:rsid w:val="00C008B6"/>
    <w:rsid w:val="00C052BC"/>
    <w:rsid w:val="00C06744"/>
    <w:rsid w:val="00C0734E"/>
    <w:rsid w:val="00C1000A"/>
    <w:rsid w:val="00C12013"/>
    <w:rsid w:val="00C12B48"/>
    <w:rsid w:val="00C14750"/>
    <w:rsid w:val="00C171C6"/>
    <w:rsid w:val="00C224A0"/>
    <w:rsid w:val="00C238B6"/>
    <w:rsid w:val="00C2478B"/>
    <w:rsid w:val="00C2624A"/>
    <w:rsid w:val="00C27F6B"/>
    <w:rsid w:val="00C317EF"/>
    <w:rsid w:val="00C4453D"/>
    <w:rsid w:val="00C478E9"/>
    <w:rsid w:val="00C47C5A"/>
    <w:rsid w:val="00C54583"/>
    <w:rsid w:val="00C54F3C"/>
    <w:rsid w:val="00C560B3"/>
    <w:rsid w:val="00C56426"/>
    <w:rsid w:val="00C6110A"/>
    <w:rsid w:val="00C65C5B"/>
    <w:rsid w:val="00C66644"/>
    <w:rsid w:val="00C66F9F"/>
    <w:rsid w:val="00C70B6A"/>
    <w:rsid w:val="00C734B7"/>
    <w:rsid w:val="00C745A8"/>
    <w:rsid w:val="00C768DA"/>
    <w:rsid w:val="00C801A4"/>
    <w:rsid w:val="00C81AEE"/>
    <w:rsid w:val="00C85178"/>
    <w:rsid w:val="00C854B3"/>
    <w:rsid w:val="00C85943"/>
    <w:rsid w:val="00C87AE0"/>
    <w:rsid w:val="00C90B33"/>
    <w:rsid w:val="00C93B62"/>
    <w:rsid w:val="00C94A1E"/>
    <w:rsid w:val="00C95A39"/>
    <w:rsid w:val="00C96E7A"/>
    <w:rsid w:val="00C9751B"/>
    <w:rsid w:val="00CA1489"/>
    <w:rsid w:val="00CA2147"/>
    <w:rsid w:val="00CA37A8"/>
    <w:rsid w:val="00CA454E"/>
    <w:rsid w:val="00CA77C4"/>
    <w:rsid w:val="00CB0368"/>
    <w:rsid w:val="00CC38F5"/>
    <w:rsid w:val="00CC5752"/>
    <w:rsid w:val="00CD052B"/>
    <w:rsid w:val="00CD73CB"/>
    <w:rsid w:val="00CE36DB"/>
    <w:rsid w:val="00CE3F66"/>
    <w:rsid w:val="00CE486D"/>
    <w:rsid w:val="00CF0FB9"/>
    <w:rsid w:val="00CF2D4E"/>
    <w:rsid w:val="00CF4362"/>
    <w:rsid w:val="00CF730E"/>
    <w:rsid w:val="00D02B69"/>
    <w:rsid w:val="00D02EFF"/>
    <w:rsid w:val="00D03B89"/>
    <w:rsid w:val="00D03D53"/>
    <w:rsid w:val="00D04332"/>
    <w:rsid w:val="00D139E0"/>
    <w:rsid w:val="00D17E78"/>
    <w:rsid w:val="00D214EE"/>
    <w:rsid w:val="00D25D81"/>
    <w:rsid w:val="00D314CA"/>
    <w:rsid w:val="00D3302F"/>
    <w:rsid w:val="00D33CF7"/>
    <w:rsid w:val="00D3486C"/>
    <w:rsid w:val="00D41D79"/>
    <w:rsid w:val="00D45948"/>
    <w:rsid w:val="00D47B90"/>
    <w:rsid w:val="00D515CD"/>
    <w:rsid w:val="00D573F4"/>
    <w:rsid w:val="00D61234"/>
    <w:rsid w:val="00D61A36"/>
    <w:rsid w:val="00D67CFA"/>
    <w:rsid w:val="00D71BC9"/>
    <w:rsid w:val="00D71D19"/>
    <w:rsid w:val="00D71FF5"/>
    <w:rsid w:val="00D72F36"/>
    <w:rsid w:val="00D751A0"/>
    <w:rsid w:val="00D76CB0"/>
    <w:rsid w:val="00D773AC"/>
    <w:rsid w:val="00D82A27"/>
    <w:rsid w:val="00D91869"/>
    <w:rsid w:val="00D94AC7"/>
    <w:rsid w:val="00DA6546"/>
    <w:rsid w:val="00DA6FD2"/>
    <w:rsid w:val="00DA78A7"/>
    <w:rsid w:val="00DA7B00"/>
    <w:rsid w:val="00DA7EA0"/>
    <w:rsid w:val="00DB258B"/>
    <w:rsid w:val="00DB50E5"/>
    <w:rsid w:val="00DC1B43"/>
    <w:rsid w:val="00DC30E6"/>
    <w:rsid w:val="00DC33EE"/>
    <w:rsid w:val="00DC3476"/>
    <w:rsid w:val="00DC42AB"/>
    <w:rsid w:val="00DD155B"/>
    <w:rsid w:val="00DE68EF"/>
    <w:rsid w:val="00DF005C"/>
    <w:rsid w:val="00DF05A5"/>
    <w:rsid w:val="00DF14C8"/>
    <w:rsid w:val="00DF32EC"/>
    <w:rsid w:val="00DF4316"/>
    <w:rsid w:val="00DF7139"/>
    <w:rsid w:val="00DF7B32"/>
    <w:rsid w:val="00E013E1"/>
    <w:rsid w:val="00E03752"/>
    <w:rsid w:val="00E03AA5"/>
    <w:rsid w:val="00E132BF"/>
    <w:rsid w:val="00E13927"/>
    <w:rsid w:val="00E151EA"/>
    <w:rsid w:val="00E210B9"/>
    <w:rsid w:val="00E24CA0"/>
    <w:rsid w:val="00E2782C"/>
    <w:rsid w:val="00E27D38"/>
    <w:rsid w:val="00E30A5F"/>
    <w:rsid w:val="00E3202D"/>
    <w:rsid w:val="00E323BE"/>
    <w:rsid w:val="00E34BA2"/>
    <w:rsid w:val="00E40986"/>
    <w:rsid w:val="00E426A7"/>
    <w:rsid w:val="00E43DEC"/>
    <w:rsid w:val="00E44816"/>
    <w:rsid w:val="00E454FA"/>
    <w:rsid w:val="00E46662"/>
    <w:rsid w:val="00E516A0"/>
    <w:rsid w:val="00E51BF2"/>
    <w:rsid w:val="00E529BB"/>
    <w:rsid w:val="00E54381"/>
    <w:rsid w:val="00E55EB2"/>
    <w:rsid w:val="00E5675D"/>
    <w:rsid w:val="00E57C5F"/>
    <w:rsid w:val="00E65147"/>
    <w:rsid w:val="00E65E97"/>
    <w:rsid w:val="00E71C85"/>
    <w:rsid w:val="00E71D12"/>
    <w:rsid w:val="00E7312D"/>
    <w:rsid w:val="00E734EE"/>
    <w:rsid w:val="00E760EF"/>
    <w:rsid w:val="00E77458"/>
    <w:rsid w:val="00E77DBC"/>
    <w:rsid w:val="00E81918"/>
    <w:rsid w:val="00E829CB"/>
    <w:rsid w:val="00E8676D"/>
    <w:rsid w:val="00E87F51"/>
    <w:rsid w:val="00E96668"/>
    <w:rsid w:val="00E97128"/>
    <w:rsid w:val="00E97775"/>
    <w:rsid w:val="00E97E9B"/>
    <w:rsid w:val="00EA1A8A"/>
    <w:rsid w:val="00EA1C74"/>
    <w:rsid w:val="00EA271C"/>
    <w:rsid w:val="00EA5E21"/>
    <w:rsid w:val="00EA68F5"/>
    <w:rsid w:val="00EA740A"/>
    <w:rsid w:val="00EB014D"/>
    <w:rsid w:val="00EB18CA"/>
    <w:rsid w:val="00EB5872"/>
    <w:rsid w:val="00EB5E85"/>
    <w:rsid w:val="00ED73D7"/>
    <w:rsid w:val="00EE16E0"/>
    <w:rsid w:val="00EE1F22"/>
    <w:rsid w:val="00EE5F03"/>
    <w:rsid w:val="00EF04BD"/>
    <w:rsid w:val="00EF599F"/>
    <w:rsid w:val="00EF6132"/>
    <w:rsid w:val="00EF7A49"/>
    <w:rsid w:val="00F14BD9"/>
    <w:rsid w:val="00F15DCD"/>
    <w:rsid w:val="00F15DD3"/>
    <w:rsid w:val="00F16466"/>
    <w:rsid w:val="00F209E1"/>
    <w:rsid w:val="00F241F8"/>
    <w:rsid w:val="00F27811"/>
    <w:rsid w:val="00F27AEC"/>
    <w:rsid w:val="00F314D7"/>
    <w:rsid w:val="00F349A9"/>
    <w:rsid w:val="00F363BA"/>
    <w:rsid w:val="00F43289"/>
    <w:rsid w:val="00F43D9B"/>
    <w:rsid w:val="00F50413"/>
    <w:rsid w:val="00F51E47"/>
    <w:rsid w:val="00F5453B"/>
    <w:rsid w:val="00F54D53"/>
    <w:rsid w:val="00F554A6"/>
    <w:rsid w:val="00F601F6"/>
    <w:rsid w:val="00F61BEC"/>
    <w:rsid w:val="00F659F7"/>
    <w:rsid w:val="00F70AF9"/>
    <w:rsid w:val="00F7190D"/>
    <w:rsid w:val="00F72F78"/>
    <w:rsid w:val="00F7659F"/>
    <w:rsid w:val="00F82379"/>
    <w:rsid w:val="00F8258C"/>
    <w:rsid w:val="00F9156B"/>
    <w:rsid w:val="00FA08E8"/>
    <w:rsid w:val="00FA3486"/>
    <w:rsid w:val="00FA665F"/>
    <w:rsid w:val="00FA79AE"/>
    <w:rsid w:val="00FB12B2"/>
    <w:rsid w:val="00FB4D62"/>
    <w:rsid w:val="00FB5DD3"/>
    <w:rsid w:val="00FC14BE"/>
    <w:rsid w:val="00FC3262"/>
    <w:rsid w:val="00FC3E0C"/>
    <w:rsid w:val="00FD7B82"/>
    <w:rsid w:val="00FE0052"/>
    <w:rsid w:val="00FE01BF"/>
    <w:rsid w:val="00FE0C09"/>
    <w:rsid w:val="00FE2BC6"/>
    <w:rsid w:val="00FE52A1"/>
    <w:rsid w:val="00FE6A44"/>
    <w:rsid w:val="00FF00BB"/>
    <w:rsid w:val="00FF28D6"/>
    <w:rsid w:val="00FF3D37"/>
    <w:rsid w:val="00FF4BDC"/>
    <w:rsid w:val="00FF5181"/>
    <w:rsid w:val="00FF5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c00000" strokecolor="#c00000">
      <v:fill color="#c00000" opacity="1311f" color2="fill darken(118)" o:opacity2="5243f" rotate="t" method="linear sigma" focus="100%" type="gradient"/>
      <v:stroke color="#c00000" weight="1.5pt"/>
    </o:shapedefaults>
    <o:shapelayout v:ext="edit">
      <o:idmap v:ext="edit" data="2"/>
    </o:shapelayout>
  </w:shapeDefaults>
  <w:doNotEmbedSmartTags/>
  <w:decimalSymbol w:val="."/>
  <w:listSeparator w:val=","/>
  <w14:docId w14:val="749E82E3"/>
  <w15:docId w15:val="{5BAB2CE2-EC03-4F6F-BCAA-187B42367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/>
    <w:lsdException w:name="heading 1" w:uiPriority="0" w:qFormat="1"/>
    <w:lsdException w:name="heading 2" w:uiPriority="0" w:qFormat="1"/>
    <w:lsdException w:name="heading 3" w:uiPriority="0" w:qFormat="1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4" w:unhideWhenUsed="1" w:qFormat="1"/>
    <w:lsdException w:name="List Bullet" w:semiHidden="1" w:uiPriority="4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9" w:unhideWhenUsed="1"/>
    <w:lsdException w:name="List Bullet 3" w:semiHidden="1" w:uiPriority="19" w:unhideWhenUsed="1"/>
    <w:lsdException w:name="List Bullet 4" w:semiHidden="1" w:uiPriority="19" w:unhideWhenUsed="1"/>
    <w:lsdException w:name="List Bullet 5" w:semiHidden="1" w:uiPriority="19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6" w:unhideWhenUsed="1"/>
    <w:lsdException w:name="Subtitle" w:semiHidden="1" w:uiPriority="1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4" w:unhideWhenUsed="1"/>
    <w:lsdException w:name="Hyperlink" w:semiHidden="1" w:unhideWhenUsed="1"/>
    <w:lsdException w:name="FollowedHyperlink" w:semiHidden="1" w:unhideWhenUsed="1"/>
    <w:lsdException w:name="Strong" w:uiPriority="41" w:qFormat="1"/>
    <w:lsdException w:name="Emphasis" w:uiPriority="39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4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52" w:qFormat="1"/>
    <w:lsdException w:name="Quote" w:uiPriority="47" w:qFormat="1"/>
    <w:lsdException w:name="Intense Quote" w:uiPriority="48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20" w:qFormat="1"/>
    <w:lsdException w:name="Intense Emphasis" w:uiPriority="39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1"/>
    <w:rsid w:val="003140E7"/>
    <w:pPr>
      <w:spacing w:before="120" w:line="360" w:lineRule="auto"/>
      <w:jc w:val="both"/>
    </w:pPr>
  </w:style>
  <w:style w:type="paragraph" w:styleId="berschrift1">
    <w:name w:val="heading 1"/>
    <w:aliases w:val="Ueberschrift 1"/>
    <w:basedOn w:val="TextStandard"/>
    <w:next w:val="TextStandard"/>
    <w:link w:val="berschrift1Zchn"/>
    <w:qFormat/>
    <w:rsid w:val="00415AC7"/>
    <w:pPr>
      <w:keepNext/>
      <w:pageBreakBefore/>
      <w:numPr>
        <w:numId w:val="14"/>
      </w:numPr>
      <w:tabs>
        <w:tab w:val="clear" w:pos="680"/>
        <w:tab w:val="num" w:pos="426"/>
      </w:tabs>
      <w:suppressAutoHyphens/>
      <w:spacing w:before="0"/>
      <w:ind w:left="425" w:hanging="425"/>
      <w:jc w:val="left"/>
      <w:outlineLvl w:val="0"/>
    </w:pPr>
    <w:rPr>
      <w:rFonts w:asciiTheme="majorHAnsi" w:hAnsiTheme="majorHAnsi"/>
      <w:b/>
      <w:kern w:val="28"/>
      <w:sz w:val="32"/>
    </w:rPr>
  </w:style>
  <w:style w:type="paragraph" w:styleId="berschrift2">
    <w:name w:val="heading 2"/>
    <w:aliases w:val="Ueberschrift 2"/>
    <w:basedOn w:val="berschrift1"/>
    <w:next w:val="TextStandard"/>
    <w:link w:val="berschrift2Zchn"/>
    <w:qFormat/>
    <w:rsid w:val="00415AC7"/>
    <w:pPr>
      <w:pageBreakBefore w:val="0"/>
      <w:numPr>
        <w:ilvl w:val="1"/>
      </w:numPr>
      <w:tabs>
        <w:tab w:val="clear" w:pos="680"/>
        <w:tab w:val="left" w:pos="567"/>
      </w:tabs>
      <w:spacing w:before="360"/>
      <w:ind w:left="567" w:hanging="567"/>
      <w:outlineLvl w:val="1"/>
    </w:pPr>
    <w:rPr>
      <w:sz w:val="28"/>
    </w:rPr>
  </w:style>
  <w:style w:type="paragraph" w:styleId="berschrift3">
    <w:name w:val="heading 3"/>
    <w:aliases w:val="Ueberschrift 3"/>
    <w:basedOn w:val="berschrift2"/>
    <w:next w:val="TextStandard"/>
    <w:link w:val="berschrift3Zchn"/>
    <w:qFormat/>
    <w:rsid w:val="00E24CA0"/>
    <w:pPr>
      <w:numPr>
        <w:ilvl w:val="2"/>
      </w:numPr>
      <w:tabs>
        <w:tab w:val="clear" w:pos="567"/>
        <w:tab w:val="clear" w:pos="680"/>
        <w:tab w:val="left" w:pos="709"/>
      </w:tabs>
      <w:ind w:left="709" w:hanging="709"/>
      <w:outlineLvl w:val="2"/>
    </w:pPr>
    <w:rPr>
      <w:sz w:val="24"/>
    </w:rPr>
  </w:style>
  <w:style w:type="paragraph" w:styleId="berschrift4">
    <w:name w:val="heading 4"/>
    <w:aliases w:val="Ueberschrift 4"/>
    <w:basedOn w:val="berschrift3"/>
    <w:next w:val="TextStandard"/>
    <w:link w:val="berschrift4Zchn"/>
    <w:uiPriority w:val="11"/>
    <w:unhideWhenUsed/>
    <w:rsid w:val="00E24CA0"/>
    <w:pPr>
      <w:numPr>
        <w:ilvl w:val="3"/>
      </w:numPr>
      <w:tabs>
        <w:tab w:val="clear" w:pos="709"/>
        <w:tab w:val="clear" w:pos="864"/>
        <w:tab w:val="num" w:pos="851"/>
      </w:tabs>
      <w:spacing w:before="300"/>
      <w:ind w:left="851" w:hanging="851"/>
      <w:outlineLvl w:val="3"/>
    </w:pPr>
    <w:rPr>
      <w:spacing w:val="10"/>
      <w:szCs w:val="22"/>
    </w:rPr>
  </w:style>
  <w:style w:type="paragraph" w:styleId="berschrift5">
    <w:name w:val="heading 5"/>
    <w:aliases w:val="Ueberschrift 5"/>
    <w:basedOn w:val="TextStandard"/>
    <w:next w:val="TextStandard"/>
    <w:link w:val="berschrift5Zchn"/>
    <w:uiPriority w:val="11"/>
    <w:unhideWhenUsed/>
    <w:rsid w:val="007E1036"/>
    <w:pPr>
      <w:numPr>
        <w:ilvl w:val="4"/>
        <w:numId w:val="14"/>
      </w:numPr>
      <w:spacing w:before="300"/>
      <w:outlineLvl w:val="4"/>
    </w:pPr>
    <w:rPr>
      <w:color w:val="000000" w:themeColor="accent1" w:themeShade="BF"/>
      <w:spacing w:val="10"/>
      <w:szCs w:val="22"/>
    </w:rPr>
  </w:style>
  <w:style w:type="paragraph" w:styleId="berschrift6">
    <w:name w:val="heading 6"/>
    <w:aliases w:val="Ueberschrift 6"/>
    <w:basedOn w:val="Standard"/>
    <w:next w:val="Standard"/>
    <w:link w:val="berschrift6Zchn"/>
    <w:uiPriority w:val="11"/>
    <w:unhideWhenUsed/>
    <w:rsid w:val="00C27F6B"/>
    <w:pPr>
      <w:numPr>
        <w:ilvl w:val="5"/>
        <w:numId w:val="14"/>
      </w:numPr>
      <w:spacing w:before="300"/>
      <w:outlineLvl w:val="5"/>
    </w:pPr>
    <w:rPr>
      <w:caps/>
      <w:color w:val="000000" w:themeColor="accent1" w:themeShade="BF"/>
      <w:spacing w:val="10"/>
      <w:szCs w:val="22"/>
    </w:rPr>
  </w:style>
  <w:style w:type="paragraph" w:styleId="berschrift7">
    <w:name w:val="heading 7"/>
    <w:aliases w:val="Ueberschrift 7"/>
    <w:basedOn w:val="Standard"/>
    <w:next w:val="Standard"/>
    <w:link w:val="berschrift7Zchn"/>
    <w:uiPriority w:val="11"/>
    <w:unhideWhenUsed/>
    <w:rsid w:val="002B5C1F"/>
    <w:pPr>
      <w:numPr>
        <w:ilvl w:val="6"/>
        <w:numId w:val="14"/>
      </w:numPr>
      <w:spacing w:before="300"/>
      <w:outlineLvl w:val="6"/>
    </w:pPr>
    <w:rPr>
      <w:caps/>
      <w:color w:val="000000" w:themeColor="accent1" w:themeShade="BF"/>
      <w:spacing w:val="10"/>
      <w:szCs w:val="22"/>
    </w:rPr>
  </w:style>
  <w:style w:type="paragraph" w:styleId="berschrift8">
    <w:name w:val="heading 8"/>
    <w:aliases w:val="Ueberschrift 8"/>
    <w:basedOn w:val="Standard"/>
    <w:next w:val="Standard"/>
    <w:link w:val="berschrift8Zchn"/>
    <w:uiPriority w:val="11"/>
    <w:unhideWhenUsed/>
    <w:rsid w:val="002B5C1F"/>
    <w:pPr>
      <w:numPr>
        <w:ilvl w:val="7"/>
        <w:numId w:val="14"/>
      </w:numPr>
      <w:spacing w:before="300"/>
      <w:outlineLvl w:val="7"/>
    </w:pPr>
    <w:rPr>
      <w:caps/>
      <w:spacing w:val="10"/>
      <w:sz w:val="18"/>
      <w:szCs w:val="18"/>
    </w:rPr>
  </w:style>
  <w:style w:type="paragraph" w:styleId="berschrift9">
    <w:name w:val="heading 9"/>
    <w:aliases w:val="Ueberschrift 9"/>
    <w:basedOn w:val="Standard"/>
    <w:next w:val="Standard"/>
    <w:link w:val="berschrift9Zchn"/>
    <w:uiPriority w:val="11"/>
    <w:unhideWhenUsed/>
    <w:rsid w:val="002B5C1F"/>
    <w:pPr>
      <w:numPr>
        <w:ilvl w:val="8"/>
        <w:numId w:val="14"/>
      </w:numPr>
      <w:spacing w:before="300"/>
      <w:outlineLvl w:val="8"/>
    </w:pPr>
    <w:rPr>
      <w:i/>
      <w:caps/>
      <w:spacing w:val="10"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Kommentarzeichen">
    <w:name w:val="annotation reference"/>
    <w:basedOn w:val="Absatz-Standardschriftart"/>
    <w:semiHidden/>
    <w:rsid w:val="002B5C1F"/>
    <w:rPr>
      <w:sz w:val="16"/>
    </w:rPr>
  </w:style>
  <w:style w:type="character" w:styleId="Hyperlink">
    <w:name w:val="Hyperlink"/>
    <w:basedOn w:val="Absatz-Standardschriftart"/>
    <w:uiPriority w:val="99"/>
    <w:rsid w:val="002B5C1F"/>
    <w:rPr>
      <w:color w:val="0000FF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B5C1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B5C1F"/>
    <w:rPr>
      <w:rFonts w:ascii="Tahoma" w:hAnsi="Tahoma" w:cs="Tahoma"/>
      <w:sz w:val="16"/>
      <w:szCs w:val="16"/>
      <w:lang w:val="de-DE" w:eastAsia="de-DE"/>
    </w:rPr>
  </w:style>
  <w:style w:type="paragraph" w:styleId="Verzeichnis1">
    <w:name w:val="toc 1"/>
    <w:basedOn w:val="Standard"/>
    <w:next w:val="Standard"/>
    <w:uiPriority w:val="39"/>
    <w:rsid w:val="00053ED1"/>
    <w:pPr>
      <w:tabs>
        <w:tab w:val="left" w:pos="284"/>
        <w:tab w:val="right" w:leader="dot" w:pos="9072"/>
      </w:tabs>
      <w:spacing w:before="240" w:line="240" w:lineRule="auto"/>
      <w:ind w:left="284" w:hanging="284"/>
      <w:jc w:val="left"/>
    </w:pPr>
    <w:rPr>
      <w:rFonts w:asciiTheme="minorHAnsi" w:eastAsiaTheme="minorEastAsia" w:hAnsiTheme="minorHAnsi" w:cstheme="minorBidi"/>
      <w:noProof/>
      <w:szCs w:val="22"/>
    </w:rPr>
  </w:style>
  <w:style w:type="paragraph" w:styleId="Verzeichnis2">
    <w:name w:val="toc 2"/>
    <w:basedOn w:val="Verzeichnis1"/>
    <w:next w:val="Standard"/>
    <w:autoRedefine/>
    <w:uiPriority w:val="39"/>
    <w:rsid w:val="001C6459"/>
    <w:pPr>
      <w:tabs>
        <w:tab w:val="clear" w:pos="284"/>
        <w:tab w:val="left" w:pos="454"/>
      </w:tabs>
      <w:spacing w:before="120"/>
      <w:ind w:left="454" w:hanging="454"/>
    </w:pPr>
  </w:style>
  <w:style w:type="paragraph" w:styleId="Verzeichnis3">
    <w:name w:val="toc 3"/>
    <w:basedOn w:val="Verzeichnis2"/>
    <w:next w:val="Standard"/>
    <w:autoRedefine/>
    <w:uiPriority w:val="39"/>
    <w:rsid w:val="00EA271C"/>
    <w:pPr>
      <w:tabs>
        <w:tab w:val="clear" w:pos="454"/>
        <w:tab w:val="left" w:pos="624"/>
      </w:tabs>
      <w:ind w:left="624" w:hanging="624"/>
    </w:pPr>
  </w:style>
  <w:style w:type="paragraph" w:customStyle="1" w:styleId="Titel-Untertitel2">
    <w:name w:val="Titel - Untertitel 2"/>
    <w:basedOn w:val="Titel-Untertitel1"/>
    <w:link w:val="Titel-Untertitel2Zchn"/>
    <w:uiPriority w:val="11"/>
    <w:rsid w:val="002B5C1F"/>
    <w:rPr>
      <w:u w:val="single"/>
    </w:rPr>
  </w:style>
  <w:style w:type="character" w:customStyle="1" w:styleId="Titel-Untertitel2Zchn">
    <w:name w:val="Titel - Untertitel 2 Zchn"/>
    <w:basedOn w:val="Absatz-Standardschriftart"/>
    <w:link w:val="Titel-Untertitel2"/>
    <w:uiPriority w:val="11"/>
    <w:rsid w:val="0060140D"/>
    <w:rPr>
      <w:b/>
      <w:bCs/>
      <w:caps/>
      <w:color w:val="000000" w:themeColor="accent1"/>
      <w:spacing w:val="10"/>
      <w:kern w:val="28"/>
      <w:sz w:val="28"/>
      <w:szCs w:val="20"/>
      <w:u w:val="single"/>
      <w:lang w:val="de-DE"/>
    </w:rPr>
  </w:style>
  <w:style w:type="character" w:styleId="Funotenzeichen">
    <w:name w:val="footnote reference"/>
    <w:basedOn w:val="Absatz-Standardschriftart"/>
    <w:semiHidden/>
    <w:rsid w:val="002B5C1F"/>
    <w:rPr>
      <w:sz w:val="20"/>
      <w:vertAlign w:val="superscript"/>
    </w:rPr>
  </w:style>
  <w:style w:type="paragraph" w:customStyle="1" w:styleId="Ueberschrift1ohneNummer">
    <w:name w:val="Ueberschrift 1 ohne Nummer"/>
    <w:basedOn w:val="berschrift1"/>
    <w:next w:val="TextStandard"/>
    <w:qFormat/>
    <w:rsid w:val="00205195"/>
    <w:pPr>
      <w:numPr>
        <w:numId w:val="0"/>
      </w:numPr>
    </w:pPr>
    <w:rPr>
      <w:bCs/>
    </w:rPr>
  </w:style>
  <w:style w:type="paragraph" w:styleId="Standardeinzug">
    <w:name w:val="Normal Indent"/>
    <w:basedOn w:val="Standard"/>
    <w:uiPriority w:val="99"/>
    <w:semiHidden/>
    <w:unhideWhenUsed/>
    <w:rsid w:val="002B5C1F"/>
    <w:pPr>
      <w:ind w:left="720"/>
    </w:pPr>
  </w:style>
  <w:style w:type="character" w:styleId="Endnotenzeichen">
    <w:name w:val="endnote reference"/>
    <w:basedOn w:val="Absatz-Standardschriftart"/>
    <w:semiHidden/>
    <w:rsid w:val="002B5C1F"/>
    <w:rPr>
      <w:vertAlign w:val="superscript"/>
    </w:rPr>
  </w:style>
  <w:style w:type="paragraph" w:customStyle="1" w:styleId="Titel-Untertitel3">
    <w:name w:val="Titel - Untertitel 3"/>
    <w:basedOn w:val="Titel-Untertitel2"/>
    <w:link w:val="Titel-Untertitel3Zchn"/>
    <w:uiPriority w:val="11"/>
    <w:rsid w:val="002B5C1F"/>
    <w:pPr>
      <w:spacing w:before="240"/>
    </w:pPr>
    <w:rPr>
      <w:sz w:val="24"/>
      <w:u w:val="none"/>
    </w:rPr>
  </w:style>
  <w:style w:type="character" w:customStyle="1" w:styleId="Titel-Untertitel3Zchn">
    <w:name w:val="Titel - Untertitel 3 Zchn"/>
    <w:basedOn w:val="Titel-Untertitel2Zchn"/>
    <w:link w:val="Titel-Untertitel3"/>
    <w:uiPriority w:val="11"/>
    <w:rsid w:val="0060140D"/>
    <w:rPr>
      <w:b/>
      <w:bCs/>
      <w:caps/>
      <w:color w:val="000000" w:themeColor="accent1"/>
      <w:spacing w:val="10"/>
      <w:kern w:val="28"/>
      <w:sz w:val="28"/>
      <w:szCs w:val="20"/>
      <w:u w:val="single"/>
      <w:lang w:val="de-DE"/>
    </w:rPr>
  </w:style>
  <w:style w:type="paragraph" w:styleId="Funotentext">
    <w:name w:val="footnote text"/>
    <w:basedOn w:val="Standard"/>
    <w:semiHidden/>
    <w:rsid w:val="002B5C1F"/>
    <w:pPr>
      <w:tabs>
        <w:tab w:val="left" w:pos="284"/>
      </w:tabs>
      <w:spacing w:before="60" w:line="240" w:lineRule="auto"/>
      <w:ind w:left="284" w:hanging="284"/>
    </w:pPr>
    <w:rPr>
      <w:sz w:val="20"/>
    </w:rPr>
  </w:style>
  <w:style w:type="paragraph" w:styleId="Kopfzeile">
    <w:name w:val="header"/>
    <w:basedOn w:val="Standard"/>
    <w:link w:val="KopfzeileZchn"/>
    <w:uiPriority w:val="99"/>
    <w:rsid w:val="002B5C1F"/>
    <w:pPr>
      <w:pBdr>
        <w:bottom w:val="single" w:sz="4" w:space="1" w:color="auto"/>
      </w:pBdr>
      <w:tabs>
        <w:tab w:val="right" w:pos="5954"/>
      </w:tabs>
      <w:spacing w:line="240" w:lineRule="auto"/>
    </w:pPr>
    <w:rPr>
      <w:sz w:val="20"/>
      <w:szCs w:val="22"/>
    </w:rPr>
  </w:style>
  <w:style w:type="paragraph" w:styleId="Abbildungsverzeichnis">
    <w:name w:val="table of figures"/>
    <w:basedOn w:val="Verzeichnis3"/>
    <w:next w:val="Standard"/>
    <w:autoRedefine/>
    <w:uiPriority w:val="99"/>
    <w:rsid w:val="00705C2C"/>
    <w:pPr>
      <w:tabs>
        <w:tab w:val="left" w:pos="1701"/>
      </w:tabs>
      <w:ind w:left="1701" w:hanging="1701"/>
    </w:pPr>
  </w:style>
  <w:style w:type="paragraph" w:styleId="Aufzhlungszeichen2">
    <w:name w:val="List Bullet 2"/>
    <w:basedOn w:val="Standard"/>
    <w:uiPriority w:val="19"/>
    <w:rsid w:val="002B5C1F"/>
    <w:pPr>
      <w:tabs>
        <w:tab w:val="num" w:pos="720"/>
      </w:tabs>
      <w:ind w:left="714" w:hanging="357"/>
    </w:pPr>
  </w:style>
  <w:style w:type="character" w:customStyle="1" w:styleId="TextHervorhebung">
    <w:name w:val="Text Hervorhebung"/>
    <w:basedOn w:val="TextStandardZchn"/>
    <w:uiPriority w:val="2"/>
    <w:qFormat/>
    <w:rsid w:val="00205195"/>
    <w:rPr>
      <w:rFonts w:asciiTheme="minorHAnsi" w:hAnsiTheme="minorHAnsi"/>
      <w:b/>
      <w:bCs/>
      <w:sz w:val="24"/>
      <w:lang w:val="de-DE" w:eastAsia="de-DE"/>
    </w:rPr>
  </w:style>
  <w:style w:type="paragraph" w:styleId="Fuzeile">
    <w:name w:val="footer"/>
    <w:basedOn w:val="Standard"/>
    <w:uiPriority w:val="99"/>
    <w:semiHidden/>
    <w:rsid w:val="002B5C1F"/>
    <w:pPr>
      <w:tabs>
        <w:tab w:val="center" w:pos="4536"/>
        <w:tab w:val="right" w:pos="9072"/>
      </w:tabs>
    </w:pPr>
  </w:style>
  <w:style w:type="character" w:styleId="BesuchterLink">
    <w:name w:val="FollowedHyperlink"/>
    <w:basedOn w:val="Absatz-Standardschriftart"/>
    <w:uiPriority w:val="99"/>
    <w:semiHidden/>
    <w:rsid w:val="002B5C1F"/>
    <w:rPr>
      <w:color w:val="800080"/>
      <w:u w:val="single"/>
    </w:rPr>
  </w:style>
  <w:style w:type="paragraph" w:styleId="Aufzhlungszeichen">
    <w:name w:val="List Bullet"/>
    <w:aliases w:val="Liste Aufzählung,Text Aufzählung"/>
    <w:basedOn w:val="ListeAufzaehlung"/>
    <w:next w:val="TextStandard"/>
    <w:link w:val="AufzhlungszeichenZchn"/>
    <w:uiPriority w:val="8"/>
    <w:rsid w:val="002B5C1F"/>
    <w:pPr>
      <w:numPr>
        <w:numId w:val="0"/>
      </w:numPr>
      <w:jc w:val="both"/>
    </w:pPr>
  </w:style>
  <w:style w:type="paragraph" w:customStyle="1" w:styleId="Zitat">
    <w:name w:val="Zitat ???"/>
    <w:basedOn w:val="Standard"/>
    <w:link w:val="ZitatZchn"/>
    <w:uiPriority w:val="13"/>
    <w:unhideWhenUsed/>
    <w:rsid w:val="002B5C1F"/>
    <w:pPr>
      <w:ind w:left="680" w:right="680"/>
    </w:pPr>
    <w:rPr>
      <w:i/>
    </w:rPr>
  </w:style>
  <w:style w:type="character" w:customStyle="1" w:styleId="ZitatZchn">
    <w:name w:val="Zitat ??? Zchn"/>
    <w:basedOn w:val="Absatz-Standardschriftart"/>
    <w:link w:val="Zitat"/>
    <w:uiPriority w:val="13"/>
    <w:rsid w:val="006717A1"/>
    <w:rPr>
      <w:i/>
    </w:rPr>
  </w:style>
  <w:style w:type="paragraph" w:styleId="Blocktext">
    <w:name w:val="Block Text"/>
    <w:aliases w:val="Text Block"/>
    <w:basedOn w:val="Standard"/>
    <w:uiPriority w:val="4"/>
    <w:unhideWhenUsed/>
    <w:rsid w:val="00205195"/>
    <w:pPr>
      <w:ind w:left="1440" w:right="1440"/>
    </w:pPr>
    <w:rPr>
      <w:rFonts w:asciiTheme="minorHAnsi" w:hAnsiTheme="minorHAnsi"/>
    </w:rPr>
  </w:style>
  <w:style w:type="paragraph" w:styleId="Dokumentstruktur">
    <w:name w:val="Document Map"/>
    <w:basedOn w:val="Standard"/>
    <w:semiHidden/>
    <w:rsid w:val="002B5C1F"/>
    <w:pPr>
      <w:shd w:val="clear" w:color="auto" w:fill="000080"/>
    </w:pPr>
    <w:rPr>
      <w:rFonts w:ascii="Tahoma" w:hAnsi="Tahoma"/>
    </w:rPr>
  </w:style>
  <w:style w:type="paragraph" w:styleId="Endnotentext">
    <w:name w:val="endnote text"/>
    <w:basedOn w:val="Standard"/>
    <w:semiHidden/>
    <w:rsid w:val="002B5C1F"/>
  </w:style>
  <w:style w:type="paragraph" w:styleId="Fu-Endnotenberschrift">
    <w:name w:val="Note Heading"/>
    <w:basedOn w:val="Standard"/>
    <w:next w:val="Standard"/>
    <w:uiPriority w:val="99"/>
    <w:semiHidden/>
    <w:rsid w:val="002B5C1F"/>
  </w:style>
  <w:style w:type="paragraph" w:styleId="Index1">
    <w:name w:val="index 1"/>
    <w:basedOn w:val="Standard"/>
    <w:next w:val="Standard"/>
    <w:autoRedefine/>
    <w:semiHidden/>
    <w:rsid w:val="002B5C1F"/>
    <w:pPr>
      <w:tabs>
        <w:tab w:val="right" w:leader="dot" w:pos="3598"/>
      </w:tabs>
      <w:spacing w:line="240" w:lineRule="auto"/>
      <w:ind w:left="198" w:hanging="198"/>
    </w:pPr>
    <w:rPr>
      <w:noProof/>
    </w:rPr>
  </w:style>
  <w:style w:type="paragraph" w:styleId="Index2">
    <w:name w:val="index 2"/>
    <w:basedOn w:val="Standard"/>
    <w:next w:val="Standard"/>
    <w:autoRedefine/>
    <w:semiHidden/>
    <w:rsid w:val="002B5C1F"/>
    <w:pPr>
      <w:spacing w:line="240" w:lineRule="auto"/>
      <w:ind w:left="396" w:hanging="198"/>
    </w:pPr>
  </w:style>
  <w:style w:type="paragraph" w:styleId="Index3">
    <w:name w:val="index 3"/>
    <w:basedOn w:val="Standard"/>
    <w:next w:val="Standard"/>
    <w:autoRedefine/>
    <w:semiHidden/>
    <w:rsid w:val="002B5C1F"/>
    <w:pPr>
      <w:spacing w:line="240" w:lineRule="auto"/>
      <w:ind w:left="601" w:hanging="198"/>
    </w:pPr>
  </w:style>
  <w:style w:type="paragraph" w:styleId="Index4">
    <w:name w:val="index 4"/>
    <w:basedOn w:val="Standard"/>
    <w:next w:val="Standard"/>
    <w:autoRedefine/>
    <w:semiHidden/>
    <w:rsid w:val="002B5C1F"/>
    <w:pPr>
      <w:spacing w:line="240" w:lineRule="auto"/>
      <w:ind w:left="799" w:hanging="198"/>
    </w:pPr>
  </w:style>
  <w:style w:type="paragraph" w:styleId="Index5">
    <w:name w:val="index 5"/>
    <w:basedOn w:val="Standard"/>
    <w:next w:val="Standard"/>
    <w:autoRedefine/>
    <w:semiHidden/>
    <w:rsid w:val="002B5C1F"/>
    <w:pPr>
      <w:spacing w:line="240" w:lineRule="auto"/>
      <w:ind w:left="997" w:hanging="198"/>
    </w:pPr>
  </w:style>
  <w:style w:type="paragraph" w:styleId="Index6">
    <w:name w:val="index 6"/>
    <w:basedOn w:val="Standard"/>
    <w:next w:val="Standard"/>
    <w:autoRedefine/>
    <w:semiHidden/>
    <w:rsid w:val="002B5C1F"/>
    <w:pPr>
      <w:spacing w:line="240" w:lineRule="auto"/>
      <w:ind w:left="1196" w:hanging="198"/>
    </w:pPr>
  </w:style>
  <w:style w:type="paragraph" w:styleId="Index7">
    <w:name w:val="index 7"/>
    <w:basedOn w:val="Standard"/>
    <w:next w:val="Standard"/>
    <w:autoRedefine/>
    <w:semiHidden/>
    <w:rsid w:val="002B5C1F"/>
    <w:pPr>
      <w:spacing w:line="240" w:lineRule="auto"/>
      <w:ind w:left="1400" w:hanging="198"/>
    </w:pPr>
  </w:style>
  <w:style w:type="paragraph" w:styleId="Index8">
    <w:name w:val="index 8"/>
    <w:basedOn w:val="Standard"/>
    <w:next w:val="Standard"/>
    <w:autoRedefine/>
    <w:semiHidden/>
    <w:rsid w:val="002B5C1F"/>
    <w:pPr>
      <w:spacing w:line="240" w:lineRule="auto"/>
      <w:ind w:left="1598" w:hanging="198"/>
    </w:pPr>
  </w:style>
  <w:style w:type="paragraph" w:styleId="Index9">
    <w:name w:val="index 9"/>
    <w:basedOn w:val="Standard"/>
    <w:next w:val="Standard"/>
    <w:autoRedefine/>
    <w:semiHidden/>
    <w:rsid w:val="002B5C1F"/>
    <w:pPr>
      <w:spacing w:line="240" w:lineRule="auto"/>
      <w:ind w:left="1797" w:hanging="198"/>
    </w:pPr>
  </w:style>
  <w:style w:type="paragraph" w:styleId="Indexberschrift">
    <w:name w:val="index heading"/>
    <w:basedOn w:val="Standard"/>
    <w:next w:val="Index1"/>
    <w:semiHidden/>
    <w:rsid w:val="002B5C1F"/>
    <w:rPr>
      <w:b/>
    </w:rPr>
  </w:style>
  <w:style w:type="paragraph" w:styleId="Kommentartext">
    <w:name w:val="annotation text"/>
    <w:basedOn w:val="Standard"/>
    <w:link w:val="KommentartextZchn"/>
    <w:semiHidden/>
    <w:rsid w:val="002B5C1F"/>
  </w:style>
  <w:style w:type="character" w:customStyle="1" w:styleId="KommentartextZchn">
    <w:name w:val="Kommentartext Zchn"/>
    <w:basedOn w:val="Absatz-Standardschriftart"/>
    <w:link w:val="Kommentartext"/>
    <w:semiHidden/>
    <w:rsid w:val="002B5C1F"/>
    <w:rPr>
      <w:rFonts w:ascii="Arial" w:hAnsi="Arial"/>
      <w:sz w:val="22"/>
      <w:lang w:val="de-DE" w:eastAsia="de-DE"/>
    </w:rPr>
  </w:style>
  <w:style w:type="paragraph" w:styleId="Makrotext">
    <w:name w:val="macro"/>
    <w:semiHidden/>
    <w:rsid w:val="002B5C1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lang w:val="de-DE" w:eastAsia="de-DE"/>
    </w:rPr>
  </w:style>
  <w:style w:type="paragraph" w:styleId="Nachrichtenkopf">
    <w:name w:val="Message Header"/>
    <w:aliases w:val="Zusammenfassung"/>
    <w:basedOn w:val="Standard"/>
    <w:uiPriority w:val="99"/>
    <w:semiHidden/>
    <w:rsid w:val="002B5C1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inorHAnsi" w:hAnsiTheme="minorHAnsi"/>
    </w:rPr>
  </w:style>
  <w:style w:type="paragraph" w:styleId="Titel">
    <w:name w:val="Title"/>
    <w:basedOn w:val="TextStandard"/>
    <w:next w:val="TextStandard"/>
    <w:link w:val="TitelZchn"/>
    <w:uiPriority w:val="11"/>
    <w:rsid w:val="002B5C1F"/>
    <w:pPr>
      <w:spacing w:before="720"/>
    </w:pPr>
    <w:rPr>
      <w:rFonts w:ascii="Times New Roman" w:hAnsi="Times New Roman"/>
      <w:caps/>
      <w:color w:val="000000" w:themeColor="accent1"/>
      <w:spacing w:val="10"/>
      <w:kern w:val="28"/>
      <w:sz w:val="44"/>
      <w:szCs w:val="52"/>
      <w:lang w:eastAsia="en-US"/>
    </w:rPr>
  </w:style>
  <w:style w:type="paragraph" w:styleId="Beschriftung">
    <w:name w:val="caption"/>
    <w:aliases w:val="Beschriftung Tab./Abb."/>
    <w:basedOn w:val="TextStandard"/>
    <w:next w:val="TextStandard"/>
    <w:link w:val="BeschriftungZchn"/>
    <w:uiPriority w:val="8"/>
    <w:qFormat/>
    <w:rsid w:val="006A2238"/>
    <w:pPr>
      <w:tabs>
        <w:tab w:val="left" w:pos="1531"/>
      </w:tabs>
      <w:spacing w:before="0"/>
      <w:ind w:left="1531" w:hanging="1531"/>
    </w:pPr>
    <w:rPr>
      <w:noProof/>
    </w:rPr>
  </w:style>
  <w:style w:type="paragraph" w:styleId="RGV-berschrift">
    <w:name w:val="toa heading"/>
    <w:basedOn w:val="Standard"/>
    <w:next w:val="Standard"/>
    <w:semiHidden/>
    <w:rsid w:val="002B5C1F"/>
    <w:rPr>
      <w:b/>
    </w:rPr>
  </w:style>
  <w:style w:type="paragraph" w:styleId="Rechtsgrundlagenverzeichnis">
    <w:name w:val="table of authorities"/>
    <w:basedOn w:val="Standard"/>
    <w:next w:val="Standard"/>
    <w:semiHidden/>
    <w:rsid w:val="002B5C1F"/>
    <w:pPr>
      <w:ind w:left="200" w:hanging="200"/>
    </w:pPr>
  </w:style>
  <w:style w:type="paragraph" w:styleId="Aufzhlungszeichen4">
    <w:name w:val="List Bullet 4"/>
    <w:basedOn w:val="Standard"/>
    <w:uiPriority w:val="19"/>
    <w:rsid w:val="002B5C1F"/>
    <w:pPr>
      <w:tabs>
        <w:tab w:val="right" w:pos="1440"/>
      </w:tabs>
      <w:ind w:left="1434" w:hanging="357"/>
    </w:pPr>
  </w:style>
  <w:style w:type="paragraph" w:styleId="Aufzhlungszeichen5">
    <w:name w:val="List Bullet 5"/>
    <w:basedOn w:val="Standard"/>
    <w:uiPriority w:val="19"/>
    <w:rsid w:val="002B5C1F"/>
    <w:pPr>
      <w:tabs>
        <w:tab w:val="num" w:pos="1786"/>
      </w:tabs>
      <w:ind w:left="1797" w:hanging="357"/>
    </w:pPr>
  </w:style>
  <w:style w:type="paragraph" w:styleId="Aufzhlungszeichen3">
    <w:name w:val="List Bullet 3"/>
    <w:basedOn w:val="Standard"/>
    <w:uiPriority w:val="19"/>
    <w:rsid w:val="002B5C1F"/>
    <w:pPr>
      <w:tabs>
        <w:tab w:val="left" w:pos="1077"/>
      </w:tabs>
      <w:ind w:left="1077" w:hanging="357"/>
    </w:pPr>
  </w:style>
  <w:style w:type="paragraph" w:customStyle="1" w:styleId="BeschriftungTab">
    <w:name w:val="Beschriftung Tab."/>
    <w:basedOn w:val="Beschriftung"/>
    <w:link w:val="BeschriftungTabZchn"/>
    <w:uiPriority w:val="99"/>
    <w:semiHidden/>
    <w:rsid w:val="0060140D"/>
  </w:style>
  <w:style w:type="paragraph" w:customStyle="1" w:styleId="berarbeitung1">
    <w:name w:val="Überarbeitung1"/>
    <w:hidden/>
    <w:uiPriority w:val="99"/>
    <w:semiHidden/>
    <w:rsid w:val="008B7F5A"/>
    <w:rPr>
      <w:rFonts w:ascii="Arial" w:hAnsi="Arial"/>
      <w:sz w:val="22"/>
      <w:lang w:val="de-DE" w:eastAsia="de-DE"/>
    </w:rPr>
  </w:style>
  <w:style w:type="table" w:styleId="Tabellenraster">
    <w:name w:val="Table Grid"/>
    <w:aliases w:val="LogTabelle"/>
    <w:basedOn w:val="NormaleTabelle"/>
    <w:rsid w:val="00AF4F1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extKursiv">
    <w:name w:val="Text Kursiv"/>
    <w:basedOn w:val="TextStandardZchn"/>
    <w:uiPriority w:val="3"/>
    <w:qFormat/>
    <w:rsid w:val="00205195"/>
    <w:rPr>
      <w:rFonts w:asciiTheme="minorHAnsi" w:hAnsiTheme="minorHAnsi"/>
      <w:i/>
      <w:iCs/>
      <w:sz w:val="24"/>
      <w:lang w:val="de-DE" w:eastAsia="de-DE"/>
    </w:rPr>
  </w:style>
  <w:style w:type="paragraph" w:customStyle="1" w:styleId="Marginalie">
    <w:name w:val="Marginalie"/>
    <w:basedOn w:val="Standard"/>
    <w:uiPriority w:val="99"/>
    <w:unhideWhenUsed/>
    <w:rsid w:val="002B5C1F"/>
    <w:pPr>
      <w:framePr w:w="1134" w:hSpace="284" w:wrap="around" w:vAnchor="text" w:hAnchor="page" w:xAlign="inside" w:y="114"/>
      <w:shd w:val="solid" w:color="FFFFFF" w:fill="FFFFFF"/>
      <w:spacing w:before="0" w:line="240" w:lineRule="auto"/>
      <w:jc w:val="left"/>
    </w:pPr>
    <w:rPr>
      <w:rFonts w:asciiTheme="minorHAnsi" w:hAnsiTheme="minorHAnsi"/>
      <w:b/>
      <w:kern w:val="18"/>
      <w:sz w:val="20"/>
    </w:rPr>
  </w:style>
  <w:style w:type="character" w:styleId="Platzhaltertext">
    <w:name w:val="Placeholder Text"/>
    <w:basedOn w:val="Absatz-Standardschriftart"/>
    <w:uiPriority w:val="99"/>
    <w:semiHidden/>
    <w:rsid w:val="002B5C1F"/>
    <w:rPr>
      <w:color w:val="808080"/>
    </w:rPr>
  </w:style>
  <w:style w:type="table" w:customStyle="1" w:styleId="PIN">
    <w:name w:val="PIN"/>
    <w:basedOn w:val="NormaleTabelle"/>
    <w:uiPriority w:val="99"/>
    <w:rsid w:val="00376670"/>
    <w:rPr>
      <w:color w:val="000000" w:themeColor="accent1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auto" w:fill="0070C0"/>
      </w:tcPr>
    </w:tblStylePr>
  </w:style>
  <w:style w:type="paragraph" w:customStyle="1" w:styleId="Abkrzungsverzeichnis">
    <w:name w:val="Abkürzungsverzeichnis"/>
    <w:basedOn w:val="TextStandard"/>
    <w:uiPriority w:val="13"/>
    <w:rsid w:val="002B5C1F"/>
    <w:pPr>
      <w:ind w:left="1701" w:hanging="1701"/>
      <w:jc w:val="left"/>
    </w:pPr>
  </w:style>
  <w:style w:type="character" w:customStyle="1" w:styleId="berschrift1Zchn">
    <w:name w:val="Überschrift 1 Zchn"/>
    <w:aliases w:val="Ueberschrift 1 Zchn"/>
    <w:basedOn w:val="Absatz-Standardschriftart"/>
    <w:link w:val="berschrift1"/>
    <w:rsid w:val="00415AC7"/>
    <w:rPr>
      <w:rFonts w:asciiTheme="majorHAnsi" w:hAnsiTheme="majorHAnsi"/>
      <w:b/>
      <w:kern w:val="28"/>
      <w:sz w:val="32"/>
      <w:lang w:val="de-DE" w:eastAsia="de-DE"/>
    </w:rPr>
  </w:style>
  <w:style w:type="character" w:customStyle="1" w:styleId="berschrift2Zchn">
    <w:name w:val="Überschrift 2 Zchn"/>
    <w:aliases w:val="Ueberschrift 2 Zchn"/>
    <w:basedOn w:val="Absatz-Standardschriftart"/>
    <w:link w:val="berschrift2"/>
    <w:rsid w:val="00415AC7"/>
    <w:rPr>
      <w:rFonts w:asciiTheme="majorHAnsi" w:hAnsiTheme="majorHAnsi"/>
      <w:b/>
      <w:kern w:val="28"/>
      <w:sz w:val="28"/>
      <w:lang w:val="de-DE" w:eastAsia="de-DE"/>
    </w:rPr>
  </w:style>
  <w:style w:type="character" w:customStyle="1" w:styleId="berschrift3Zchn">
    <w:name w:val="Überschrift 3 Zchn"/>
    <w:aliases w:val="Ueberschrift 3 Zchn"/>
    <w:basedOn w:val="Absatz-Standardschriftart"/>
    <w:link w:val="berschrift3"/>
    <w:rsid w:val="00E24CA0"/>
    <w:rPr>
      <w:rFonts w:asciiTheme="majorHAnsi" w:hAnsiTheme="majorHAnsi"/>
      <w:b/>
      <w:kern w:val="28"/>
      <w:sz w:val="24"/>
      <w:lang w:val="de-DE" w:eastAsia="de-DE"/>
    </w:rPr>
  </w:style>
  <w:style w:type="character" w:customStyle="1" w:styleId="berschrift4Zchn">
    <w:name w:val="Überschrift 4 Zchn"/>
    <w:aliases w:val="Ueberschrift 4 Zchn"/>
    <w:basedOn w:val="Absatz-Standardschriftart"/>
    <w:link w:val="berschrift4"/>
    <w:uiPriority w:val="11"/>
    <w:rsid w:val="0060140D"/>
    <w:rPr>
      <w:rFonts w:asciiTheme="majorHAnsi" w:hAnsiTheme="majorHAnsi"/>
      <w:b/>
      <w:spacing w:val="10"/>
      <w:kern w:val="28"/>
      <w:szCs w:val="22"/>
      <w:lang w:val="de-DE" w:eastAsia="de-DE"/>
    </w:rPr>
  </w:style>
  <w:style w:type="character" w:customStyle="1" w:styleId="berschrift5Zchn">
    <w:name w:val="Überschrift 5 Zchn"/>
    <w:aliases w:val="Ueberschrift 5 Zchn"/>
    <w:basedOn w:val="Absatz-Standardschriftart"/>
    <w:link w:val="berschrift5"/>
    <w:uiPriority w:val="11"/>
    <w:rsid w:val="0060140D"/>
    <w:rPr>
      <w:rFonts w:asciiTheme="minorHAnsi" w:hAnsiTheme="minorHAnsi"/>
      <w:color w:val="000000" w:themeColor="accent1" w:themeShade="BF"/>
      <w:spacing w:val="10"/>
      <w:szCs w:val="22"/>
      <w:lang w:val="de-DE" w:eastAsia="de-DE"/>
    </w:rPr>
  </w:style>
  <w:style w:type="character" w:customStyle="1" w:styleId="berschrift6Zchn">
    <w:name w:val="Überschrift 6 Zchn"/>
    <w:aliases w:val="Ueberschrift 6 Zchn"/>
    <w:basedOn w:val="Absatz-Standardschriftart"/>
    <w:link w:val="berschrift6"/>
    <w:uiPriority w:val="11"/>
    <w:rsid w:val="0060140D"/>
    <w:rPr>
      <w:caps/>
      <w:color w:val="000000" w:themeColor="accent1" w:themeShade="BF"/>
      <w:spacing w:val="10"/>
      <w:szCs w:val="22"/>
    </w:rPr>
  </w:style>
  <w:style w:type="character" w:customStyle="1" w:styleId="berschrift7Zchn">
    <w:name w:val="Überschrift 7 Zchn"/>
    <w:aliases w:val="Ueberschrift 7 Zchn"/>
    <w:basedOn w:val="Absatz-Standardschriftart"/>
    <w:link w:val="berschrift7"/>
    <w:uiPriority w:val="11"/>
    <w:rsid w:val="0060140D"/>
    <w:rPr>
      <w:caps/>
      <w:color w:val="000000" w:themeColor="accent1" w:themeShade="BF"/>
      <w:spacing w:val="10"/>
      <w:szCs w:val="22"/>
    </w:rPr>
  </w:style>
  <w:style w:type="character" w:customStyle="1" w:styleId="berschrift8Zchn">
    <w:name w:val="Überschrift 8 Zchn"/>
    <w:aliases w:val="Ueberschrift 8 Zchn"/>
    <w:basedOn w:val="Absatz-Standardschriftart"/>
    <w:link w:val="berschrift8"/>
    <w:uiPriority w:val="11"/>
    <w:rsid w:val="0060140D"/>
    <w:rPr>
      <w:caps/>
      <w:spacing w:val="10"/>
      <w:sz w:val="18"/>
      <w:szCs w:val="18"/>
    </w:rPr>
  </w:style>
  <w:style w:type="character" w:customStyle="1" w:styleId="berschrift9Zchn">
    <w:name w:val="Überschrift 9 Zchn"/>
    <w:aliases w:val="Ueberschrift 9 Zchn"/>
    <w:basedOn w:val="Absatz-Standardschriftart"/>
    <w:link w:val="berschrift9"/>
    <w:uiPriority w:val="11"/>
    <w:rsid w:val="0060140D"/>
    <w:rPr>
      <w:i/>
      <w:caps/>
      <w:spacing w:val="10"/>
      <w:sz w:val="18"/>
      <w:szCs w:val="18"/>
    </w:rPr>
  </w:style>
  <w:style w:type="character" w:customStyle="1" w:styleId="TitelZchn">
    <w:name w:val="Titel Zchn"/>
    <w:basedOn w:val="Absatz-Standardschriftart"/>
    <w:link w:val="Titel"/>
    <w:uiPriority w:val="11"/>
    <w:rsid w:val="0060140D"/>
    <w:rPr>
      <w:caps/>
      <w:color w:val="000000" w:themeColor="accent1"/>
      <w:spacing w:val="10"/>
      <w:kern w:val="28"/>
      <w:sz w:val="44"/>
      <w:szCs w:val="52"/>
      <w:lang w:val="de-DE"/>
    </w:rPr>
  </w:style>
  <w:style w:type="paragraph" w:styleId="Untertitel">
    <w:name w:val="Subtitle"/>
    <w:basedOn w:val="Standard"/>
    <w:next w:val="Standard"/>
    <w:link w:val="UntertitelZchn"/>
    <w:uiPriority w:val="10"/>
    <w:semiHidden/>
    <w:qFormat/>
    <w:rsid w:val="00205195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 w:themeColor="accent1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0"/>
    <w:semiHidden/>
    <w:rsid w:val="00205195"/>
    <w:rPr>
      <w:rFonts w:asciiTheme="majorHAnsi" w:eastAsiaTheme="majorEastAsia" w:hAnsiTheme="majorHAnsi" w:cstheme="majorBidi"/>
      <w:i/>
      <w:iCs/>
      <w:color w:val="000000" w:themeColor="accent1"/>
      <w:spacing w:val="15"/>
      <w:sz w:val="24"/>
      <w:szCs w:val="24"/>
      <w:lang w:val="de-DE" w:eastAsia="de-DE"/>
    </w:rPr>
  </w:style>
  <w:style w:type="character" w:styleId="Fett">
    <w:name w:val="Strong"/>
    <w:uiPriority w:val="41"/>
    <w:semiHidden/>
    <w:qFormat/>
    <w:rsid w:val="00205195"/>
    <w:rPr>
      <w:b/>
      <w:bCs/>
    </w:rPr>
  </w:style>
  <w:style w:type="character" w:styleId="Hervorhebung">
    <w:name w:val="Emphasis"/>
    <w:uiPriority w:val="39"/>
    <w:semiHidden/>
    <w:qFormat/>
    <w:rsid w:val="00205195"/>
    <w:rPr>
      <w:i/>
      <w:iCs/>
    </w:rPr>
  </w:style>
  <w:style w:type="paragraph" w:styleId="KeinLeerraum">
    <w:name w:val="No Spacing"/>
    <w:basedOn w:val="Standard"/>
    <w:link w:val="KeinLeerraumZchn"/>
    <w:uiPriority w:val="4"/>
    <w:semiHidden/>
    <w:unhideWhenUsed/>
    <w:qFormat/>
    <w:rsid w:val="00205195"/>
    <w:pPr>
      <w:spacing w:before="0" w:line="240" w:lineRule="auto"/>
    </w:pPr>
  </w:style>
  <w:style w:type="character" w:customStyle="1" w:styleId="KeinLeerraumZchn">
    <w:name w:val="Kein Leerraum Zchn"/>
    <w:basedOn w:val="Absatz-Standardschriftart"/>
    <w:link w:val="KeinLeerraum"/>
    <w:uiPriority w:val="4"/>
    <w:semiHidden/>
    <w:rsid w:val="00205195"/>
    <w:rPr>
      <w:rFonts w:ascii="Arial" w:hAnsi="Arial"/>
      <w:sz w:val="22"/>
      <w:lang w:val="de-DE" w:eastAsia="de-DE"/>
    </w:rPr>
  </w:style>
  <w:style w:type="paragraph" w:styleId="Listenabsatz">
    <w:name w:val="List Paragraph"/>
    <w:basedOn w:val="Standard"/>
    <w:uiPriority w:val="52"/>
    <w:semiHidden/>
    <w:qFormat/>
    <w:rsid w:val="00205195"/>
    <w:pPr>
      <w:ind w:left="720"/>
      <w:contextualSpacing/>
    </w:pPr>
    <w:rPr>
      <w:rFonts w:asciiTheme="minorHAnsi" w:hAnsiTheme="minorHAnsi"/>
    </w:rPr>
  </w:style>
  <w:style w:type="paragraph" w:styleId="Zitat0">
    <w:name w:val="Quote"/>
    <w:basedOn w:val="Standard"/>
    <w:next w:val="Standard"/>
    <w:link w:val="ZitatZchn0"/>
    <w:uiPriority w:val="47"/>
    <w:semiHidden/>
    <w:qFormat/>
    <w:rsid w:val="00205195"/>
    <w:rPr>
      <w:i/>
      <w:iCs/>
      <w:color w:val="FF0000" w:themeColor="text1"/>
    </w:rPr>
  </w:style>
  <w:style w:type="character" w:customStyle="1" w:styleId="ZitatZchn0">
    <w:name w:val="Zitat Zchn"/>
    <w:basedOn w:val="Absatz-Standardschriftart"/>
    <w:link w:val="Zitat0"/>
    <w:uiPriority w:val="47"/>
    <w:semiHidden/>
    <w:rsid w:val="00205195"/>
    <w:rPr>
      <w:rFonts w:ascii="Arial" w:hAnsi="Arial"/>
      <w:i/>
      <w:iCs/>
      <w:color w:val="FF0000" w:themeColor="text1"/>
      <w:sz w:val="22"/>
      <w:lang w:val="de-DE" w:eastAsia="de-DE"/>
    </w:rPr>
  </w:style>
  <w:style w:type="paragraph" w:styleId="IntensivesZitat">
    <w:name w:val="Intense Quote"/>
    <w:basedOn w:val="Standard"/>
    <w:next w:val="Standard"/>
    <w:link w:val="IntensivesZitatZchn"/>
    <w:uiPriority w:val="48"/>
    <w:semiHidden/>
    <w:qFormat/>
    <w:rsid w:val="00205195"/>
    <w:pPr>
      <w:pBdr>
        <w:bottom w:val="single" w:sz="4" w:space="4" w:color="000000" w:themeColor="accent1"/>
      </w:pBdr>
      <w:spacing w:before="200" w:after="280"/>
      <w:ind w:left="936" w:right="936"/>
    </w:pPr>
    <w:rPr>
      <w:b/>
      <w:bCs/>
      <w:i/>
      <w:iCs/>
      <w:color w:val="000000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48"/>
    <w:semiHidden/>
    <w:rsid w:val="00205195"/>
    <w:rPr>
      <w:rFonts w:ascii="Arial" w:hAnsi="Arial"/>
      <w:b/>
      <w:bCs/>
      <w:i/>
      <w:iCs/>
      <w:color w:val="000000" w:themeColor="accent1"/>
      <w:sz w:val="22"/>
      <w:lang w:val="de-DE" w:eastAsia="de-DE"/>
    </w:rPr>
  </w:style>
  <w:style w:type="character" w:styleId="SchwacheHervorhebung">
    <w:name w:val="Subtle Emphasis"/>
    <w:uiPriority w:val="20"/>
    <w:semiHidden/>
    <w:unhideWhenUsed/>
    <w:qFormat/>
    <w:rsid w:val="00205195"/>
    <w:rPr>
      <w:i/>
      <w:iCs/>
      <w:color w:val="FF8080" w:themeColor="text1" w:themeTint="7F"/>
    </w:rPr>
  </w:style>
  <w:style w:type="character" w:styleId="IntensiveHervorhebung">
    <w:name w:val="Intense Emphasis"/>
    <w:uiPriority w:val="39"/>
    <w:semiHidden/>
    <w:qFormat/>
    <w:rsid w:val="00205195"/>
    <w:rPr>
      <w:b/>
      <w:bCs/>
      <w:i/>
      <w:iCs/>
      <w:color w:val="000000" w:themeColor="accent1"/>
    </w:rPr>
  </w:style>
  <w:style w:type="character" w:styleId="SchwacherVerweis">
    <w:name w:val="Subtle Reference"/>
    <w:uiPriority w:val="49"/>
    <w:semiHidden/>
    <w:qFormat/>
    <w:rsid w:val="00205195"/>
    <w:rPr>
      <w:smallCaps/>
      <w:color w:val="B2B2B2" w:themeColor="accent2"/>
      <w:u w:val="single"/>
    </w:rPr>
  </w:style>
  <w:style w:type="character" w:styleId="IntensiverVerweis">
    <w:name w:val="Intense Reference"/>
    <w:uiPriority w:val="50"/>
    <w:semiHidden/>
    <w:qFormat/>
    <w:rsid w:val="00205195"/>
    <w:rPr>
      <w:b/>
      <w:bCs/>
      <w:smallCaps/>
      <w:color w:val="B2B2B2" w:themeColor="accent2"/>
      <w:spacing w:val="5"/>
      <w:u w:val="single"/>
    </w:rPr>
  </w:style>
  <w:style w:type="character" w:styleId="Buchtitel">
    <w:name w:val="Book Title"/>
    <w:uiPriority w:val="51"/>
    <w:semiHidden/>
    <w:qFormat/>
    <w:rsid w:val="00205195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205195"/>
    <w:pPr>
      <w:keepLines/>
      <w:numPr>
        <w:numId w:val="0"/>
      </w:numPr>
      <w:suppressAutoHyphens w:val="0"/>
      <w:spacing w:before="480"/>
      <w:jc w:val="both"/>
      <w:outlineLvl w:val="9"/>
    </w:pPr>
    <w:rPr>
      <w:rFonts w:eastAsiaTheme="majorEastAsia" w:cstheme="majorBidi"/>
      <w:bCs/>
      <w:color w:val="000000" w:themeColor="accent1" w:themeShade="BF"/>
      <w:kern w:val="0"/>
      <w:sz w:val="28"/>
      <w:szCs w:val="28"/>
    </w:rPr>
  </w:style>
  <w:style w:type="paragraph" w:customStyle="1" w:styleId="TextStandard">
    <w:name w:val="Text Standard"/>
    <w:link w:val="TextStandardZchn"/>
    <w:uiPriority w:val="1"/>
    <w:qFormat/>
    <w:rsid w:val="00205195"/>
    <w:pPr>
      <w:spacing w:before="240" w:line="360" w:lineRule="auto"/>
      <w:jc w:val="both"/>
    </w:pPr>
    <w:rPr>
      <w:rFonts w:asciiTheme="minorHAnsi" w:hAnsiTheme="minorHAnsi"/>
      <w:lang w:val="de-DE" w:eastAsia="de-DE"/>
    </w:rPr>
  </w:style>
  <w:style w:type="character" w:customStyle="1" w:styleId="AufzhlungszeichenZchn">
    <w:name w:val="Aufzählungszeichen Zchn"/>
    <w:aliases w:val="Liste Aufzählung Zchn,Text Aufzählung Zchn"/>
    <w:basedOn w:val="TextStandardZchn"/>
    <w:link w:val="Aufzhlungszeichen"/>
    <w:uiPriority w:val="8"/>
    <w:rsid w:val="0060140D"/>
    <w:rPr>
      <w:rFonts w:asciiTheme="minorHAnsi" w:hAnsiTheme="minorHAnsi"/>
      <w:sz w:val="24"/>
      <w:lang w:val="de-DE" w:eastAsia="de-DE"/>
    </w:rPr>
  </w:style>
  <w:style w:type="paragraph" w:styleId="Datum">
    <w:name w:val="Date"/>
    <w:basedOn w:val="Standard"/>
    <w:next w:val="Standard"/>
    <w:link w:val="DatumZchn"/>
    <w:uiPriority w:val="99"/>
    <w:semiHidden/>
    <w:unhideWhenUsed/>
    <w:rsid w:val="002B5C1F"/>
  </w:style>
  <w:style w:type="character" w:customStyle="1" w:styleId="DatumZchn">
    <w:name w:val="Datum Zchn"/>
    <w:basedOn w:val="Absatz-Standardschriftart"/>
    <w:link w:val="Datum"/>
    <w:uiPriority w:val="99"/>
    <w:semiHidden/>
    <w:rsid w:val="002B5C1F"/>
    <w:rPr>
      <w:rFonts w:ascii="Arial" w:hAnsi="Arial"/>
      <w:sz w:val="22"/>
      <w:lang w:val="de-DE" w:eastAsia="de-DE"/>
    </w:rPr>
  </w:style>
  <w:style w:type="character" w:customStyle="1" w:styleId="TextStandardZchn">
    <w:name w:val="Text Standard Zchn"/>
    <w:basedOn w:val="Absatz-Standardschriftart"/>
    <w:link w:val="TextStandard"/>
    <w:uiPriority w:val="1"/>
    <w:rsid w:val="00205195"/>
    <w:rPr>
      <w:rFonts w:asciiTheme="minorHAnsi" w:hAnsiTheme="minorHAnsi"/>
      <w:sz w:val="24"/>
      <w:lang w:val="de-DE" w:eastAsia="de-DE"/>
    </w:rPr>
  </w:style>
  <w:style w:type="numbering" w:customStyle="1" w:styleId="ListeNummeriert">
    <w:name w:val="Liste Nummeriert"/>
    <w:uiPriority w:val="99"/>
    <w:rsid w:val="002B5C1F"/>
    <w:pPr>
      <w:numPr>
        <w:numId w:val="5"/>
      </w:numPr>
    </w:pPr>
  </w:style>
  <w:style w:type="paragraph" w:styleId="Liste">
    <w:name w:val="List"/>
    <w:aliases w:val="Liste Nummer"/>
    <w:basedOn w:val="Aufzhlungszeichen"/>
    <w:link w:val="ListeZchn"/>
    <w:uiPriority w:val="9"/>
    <w:qFormat/>
    <w:rsid w:val="00E77DBC"/>
    <w:pPr>
      <w:numPr>
        <w:numId w:val="15"/>
      </w:numPr>
      <w:ind w:left="284" w:hanging="284"/>
    </w:pPr>
  </w:style>
  <w:style w:type="character" w:customStyle="1" w:styleId="ListeZchn">
    <w:name w:val="Liste Zchn"/>
    <w:aliases w:val="Liste Nummer Zchn"/>
    <w:basedOn w:val="AufzhlungszeichenZchn"/>
    <w:link w:val="Liste"/>
    <w:uiPriority w:val="9"/>
    <w:rsid w:val="00E77DBC"/>
    <w:rPr>
      <w:rFonts w:asciiTheme="minorHAnsi" w:hAnsiTheme="minorHAnsi"/>
      <w:sz w:val="24"/>
      <w:lang w:val="de-DE" w:eastAsia="de-DE"/>
    </w:rPr>
  </w:style>
  <w:style w:type="paragraph" w:customStyle="1" w:styleId="ListeAufzaehlung">
    <w:name w:val="Liste Aufzaehlung"/>
    <w:basedOn w:val="TextStandard"/>
    <w:link w:val="ListeAufzaehlungZchn"/>
    <w:uiPriority w:val="8"/>
    <w:qFormat/>
    <w:rsid w:val="00E77DBC"/>
    <w:pPr>
      <w:numPr>
        <w:numId w:val="16"/>
      </w:numPr>
      <w:spacing w:before="0"/>
      <w:ind w:left="284" w:hanging="284"/>
      <w:jc w:val="left"/>
    </w:pPr>
  </w:style>
  <w:style w:type="paragraph" w:customStyle="1" w:styleId="Titel-Untertitel1">
    <w:name w:val="Titel - Untertitel 1"/>
    <w:basedOn w:val="Titel"/>
    <w:link w:val="Titel-Untertitel1Zchn"/>
    <w:uiPriority w:val="11"/>
    <w:rsid w:val="002B5C1F"/>
    <w:pPr>
      <w:jc w:val="center"/>
    </w:pPr>
    <w:rPr>
      <w:b/>
      <w:bCs/>
      <w:sz w:val="28"/>
      <w:szCs w:val="20"/>
    </w:rPr>
  </w:style>
  <w:style w:type="character" w:customStyle="1" w:styleId="BeschriftungZchn">
    <w:name w:val="Beschriftung Zchn"/>
    <w:aliases w:val="Beschriftung Tab./Abb. Zchn"/>
    <w:basedOn w:val="TextStandardZchn"/>
    <w:link w:val="Beschriftung"/>
    <w:uiPriority w:val="8"/>
    <w:rsid w:val="006A2238"/>
    <w:rPr>
      <w:rFonts w:asciiTheme="minorHAnsi" w:hAnsiTheme="minorHAnsi"/>
      <w:noProof/>
      <w:sz w:val="24"/>
      <w:lang w:val="de-DE" w:eastAsia="de-DE"/>
    </w:rPr>
  </w:style>
  <w:style w:type="paragraph" w:customStyle="1" w:styleId="TabAbb">
    <w:name w:val="Tab./Abb."/>
    <w:basedOn w:val="TextStandard"/>
    <w:link w:val="TabAbbZchn"/>
    <w:uiPriority w:val="7"/>
    <w:qFormat/>
    <w:rsid w:val="00205195"/>
    <w:pPr>
      <w:keepNext/>
      <w:keepLines/>
    </w:pPr>
  </w:style>
  <w:style w:type="character" w:customStyle="1" w:styleId="TabAbbZchn">
    <w:name w:val="Tab./Abb. Zchn"/>
    <w:basedOn w:val="TextStandardZchn"/>
    <w:link w:val="TabAbb"/>
    <w:uiPriority w:val="7"/>
    <w:rsid w:val="00825BBE"/>
    <w:rPr>
      <w:rFonts w:asciiTheme="minorHAnsi" w:hAnsiTheme="minorHAnsi"/>
      <w:sz w:val="24"/>
      <w:lang w:val="de-DE" w:eastAsia="de-DE"/>
    </w:rPr>
  </w:style>
  <w:style w:type="character" w:customStyle="1" w:styleId="Titel-Untertitel1Zchn">
    <w:name w:val="Titel - Untertitel 1 Zchn"/>
    <w:basedOn w:val="TitelZchn"/>
    <w:link w:val="Titel-Untertitel1"/>
    <w:uiPriority w:val="11"/>
    <w:rsid w:val="0060140D"/>
    <w:rPr>
      <w:b/>
      <w:bCs/>
      <w:caps/>
      <w:color w:val="000000" w:themeColor="accent1"/>
      <w:spacing w:val="10"/>
      <w:kern w:val="28"/>
      <w:sz w:val="28"/>
      <w:szCs w:val="20"/>
      <w:lang w:val="de-DE"/>
    </w:rPr>
  </w:style>
  <w:style w:type="character" w:customStyle="1" w:styleId="ListeAufzaehlungZchn">
    <w:name w:val="Liste Aufzaehlung Zchn"/>
    <w:basedOn w:val="TextStandardZchn"/>
    <w:link w:val="ListeAufzaehlung"/>
    <w:uiPriority w:val="8"/>
    <w:rsid w:val="00E77DBC"/>
    <w:rPr>
      <w:rFonts w:asciiTheme="minorHAnsi" w:hAnsiTheme="minorHAnsi"/>
      <w:sz w:val="24"/>
      <w:lang w:val="de-DE" w:eastAsia="de-DE"/>
    </w:rPr>
  </w:style>
  <w:style w:type="paragraph" w:customStyle="1" w:styleId="Titelseite-Untertitel">
    <w:name w:val="Titelseite - Untertitel"/>
    <w:basedOn w:val="TextStandard"/>
    <w:semiHidden/>
    <w:unhideWhenUsed/>
    <w:rsid w:val="002B5C1F"/>
    <w:pPr>
      <w:spacing w:line="240" w:lineRule="auto"/>
      <w:ind w:left="2835" w:hanging="2835"/>
      <w:jc w:val="left"/>
    </w:pPr>
    <w:rPr>
      <w:b/>
      <w:bCs/>
      <w:sz w:val="28"/>
    </w:rPr>
  </w:style>
  <w:style w:type="paragraph" w:customStyle="1" w:styleId="Titelseite-Kopf">
    <w:name w:val="Titelseite - Kopf"/>
    <w:basedOn w:val="TextStandard"/>
    <w:semiHidden/>
    <w:unhideWhenUsed/>
    <w:rsid w:val="002B5C1F"/>
    <w:pPr>
      <w:spacing w:line="240" w:lineRule="auto"/>
      <w:jc w:val="center"/>
    </w:pPr>
    <w:rPr>
      <w:b/>
      <w:bCs/>
      <w:sz w:val="28"/>
    </w:rPr>
  </w:style>
  <w:style w:type="paragraph" w:customStyle="1" w:styleId="Titelseite-Titel">
    <w:name w:val="Titelseite - Titel"/>
    <w:basedOn w:val="TextStandard"/>
    <w:semiHidden/>
    <w:unhideWhenUsed/>
    <w:rsid w:val="002B5C1F"/>
    <w:pPr>
      <w:spacing w:line="240" w:lineRule="auto"/>
      <w:jc w:val="center"/>
    </w:pPr>
    <w:rPr>
      <w:b/>
      <w:bCs/>
      <w:sz w:val="40"/>
    </w:rPr>
  </w:style>
  <w:style w:type="paragraph" w:customStyle="1" w:styleId="Titelseite-TypvonArbeit">
    <w:name w:val="Titelseite - Typ von Arbeit"/>
    <w:basedOn w:val="TextStandard"/>
    <w:semiHidden/>
    <w:unhideWhenUsed/>
    <w:rsid w:val="002B5C1F"/>
    <w:pPr>
      <w:spacing w:line="240" w:lineRule="auto"/>
      <w:jc w:val="center"/>
    </w:pPr>
    <w:rPr>
      <w:b/>
      <w:bCs/>
      <w:sz w:val="48"/>
    </w:rPr>
  </w:style>
  <w:style w:type="paragraph" w:styleId="Literaturverzeichnis">
    <w:name w:val="Bibliography"/>
    <w:basedOn w:val="Verzeichnis2"/>
    <w:next w:val="Standard"/>
    <w:uiPriority w:val="37"/>
    <w:unhideWhenUsed/>
    <w:rsid w:val="002B5C1F"/>
    <w:pPr>
      <w:spacing w:before="240" w:line="360" w:lineRule="auto"/>
    </w:pPr>
    <w:rPr>
      <w:lang w:val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C6CDB"/>
    <w:pPr>
      <w:spacing w:line="240" w:lineRule="auto"/>
    </w:pPr>
    <w:rPr>
      <w:b/>
      <w:bCs/>
      <w:sz w:val="20"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C6CDB"/>
    <w:rPr>
      <w:rFonts w:ascii="Arial" w:hAnsi="Arial"/>
      <w:b/>
      <w:bCs/>
      <w:sz w:val="22"/>
      <w:lang w:val="de-DE" w:eastAsia="de-DE"/>
    </w:rPr>
  </w:style>
  <w:style w:type="paragraph" w:styleId="berarbeitung">
    <w:name w:val="Revision"/>
    <w:hidden/>
    <w:uiPriority w:val="99"/>
    <w:semiHidden/>
    <w:rsid w:val="003F1854"/>
    <w:rPr>
      <w:rFonts w:ascii="Arial" w:hAnsi="Arial"/>
      <w:sz w:val="22"/>
      <w:lang w:val="de-DE" w:eastAsia="de-DE"/>
    </w:rPr>
  </w:style>
  <w:style w:type="paragraph" w:customStyle="1" w:styleId="H-Head1">
    <w:name w:val="H-Head 1"/>
    <w:basedOn w:val="berschrift1"/>
    <w:next w:val="TextStandard"/>
    <w:link w:val="H-Head1Zchn"/>
    <w:uiPriority w:val="1"/>
    <w:unhideWhenUsed/>
    <w:rsid w:val="00DA7EA0"/>
  </w:style>
  <w:style w:type="character" w:customStyle="1" w:styleId="H-Head1Zchn">
    <w:name w:val="H-Head 1 Zchn"/>
    <w:basedOn w:val="berschrift1Zchn"/>
    <w:link w:val="H-Head1"/>
    <w:uiPriority w:val="1"/>
    <w:rsid w:val="00825BBE"/>
    <w:rPr>
      <w:rFonts w:asciiTheme="majorHAnsi" w:hAnsiTheme="majorHAnsi"/>
      <w:b/>
      <w:kern w:val="28"/>
      <w:sz w:val="32"/>
      <w:lang w:val="de-DE" w:eastAsia="de-DE"/>
    </w:rPr>
  </w:style>
  <w:style w:type="paragraph" w:customStyle="1" w:styleId="H-Head1wonumber">
    <w:name w:val="H-Head 1 wo number"/>
    <w:basedOn w:val="Ueberschrift1ohneNummer"/>
    <w:next w:val="TextStandard"/>
    <w:uiPriority w:val="1"/>
    <w:unhideWhenUsed/>
    <w:rsid w:val="00DA7EA0"/>
  </w:style>
  <w:style w:type="paragraph" w:customStyle="1" w:styleId="H-Head2">
    <w:name w:val="H-Head 2"/>
    <w:basedOn w:val="berschrift2"/>
    <w:next w:val="TextStandard"/>
    <w:link w:val="H-Head2Zchn"/>
    <w:uiPriority w:val="1"/>
    <w:unhideWhenUsed/>
    <w:rsid w:val="00DA7EA0"/>
  </w:style>
  <w:style w:type="character" w:customStyle="1" w:styleId="H-Head2Zchn">
    <w:name w:val="H-Head 2 Zchn"/>
    <w:basedOn w:val="berschrift2Zchn"/>
    <w:link w:val="H-Head2"/>
    <w:uiPriority w:val="1"/>
    <w:rsid w:val="00825BBE"/>
    <w:rPr>
      <w:rFonts w:asciiTheme="majorHAnsi" w:hAnsiTheme="majorHAnsi"/>
      <w:b/>
      <w:kern w:val="28"/>
      <w:sz w:val="28"/>
      <w:lang w:val="de-DE" w:eastAsia="de-DE"/>
    </w:rPr>
  </w:style>
  <w:style w:type="paragraph" w:customStyle="1" w:styleId="H-Head3">
    <w:name w:val="H-Head 3"/>
    <w:basedOn w:val="berschrift3"/>
    <w:next w:val="TextStandard"/>
    <w:link w:val="H-Head3Zchn"/>
    <w:uiPriority w:val="1"/>
    <w:semiHidden/>
    <w:unhideWhenUsed/>
    <w:rsid w:val="00DA7EA0"/>
  </w:style>
  <w:style w:type="character" w:customStyle="1" w:styleId="H-Head3Zchn">
    <w:name w:val="H-Head 3 Zchn"/>
    <w:basedOn w:val="berschrift3Zchn"/>
    <w:link w:val="H-Head3"/>
    <w:uiPriority w:val="1"/>
    <w:semiHidden/>
    <w:rsid w:val="00825BBE"/>
    <w:rPr>
      <w:rFonts w:asciiTheme="majorHAnsi" w:hAnsiTheme="majorHAnsi"/>
      <w:b/>
      <w:kern w:val="28"/>
      <w:sz w:val="24"/>
      <w:lang w:val="de-DE" w:eastAsia="de-DE"/>
    </w:rPr>
  </w:style>
  <w:style w:type="paragraph" w:customStyle="1" w:styleId="H-Label">
    <w:name w:val="H-Label"/>
    <w:basedOn w:val="Beschriftung"/>
    <w:next w:val="TextStandard"/>
    <w:link w:val="H-LabelZchn"/>
    <w:uiPriority w:val="1"/>
    <w:unhideWhenUsed/>
    <w:rsid w:val="00DA7EA0"/>
  </w:style>
  <w:style w:type="character" w:customStyle="1" w:styleId="BeschriftungTabZchn">
    <w:name w:val="Beschriftung Tab. Zchn"/>
    <w:basedOn w:val="Absatz-Standardschriftart"/>
    <w:link w:val="BeschriftungTab"/>
    <w:uiPriority w:val="99"/>
    <w:semiHidden/>
    <w:rsid w:val="004C6002"/>
    <w:rPr>
      <w:rFonts w:asciiTheme="minorHAnsi" w:hAnsiTheme="minorHAnsi"/>
      <w:noProof/>
      <w:lang w:val="de-DE" w:eastAsia="de-DE"/>
    </w:rPr>
  </w:style>
  <w:style w:type="character" w:customStyle="1" w:styleId="LabelZchn">
    <w:name w:val="Label Zchn"/>
    <w:basedOn w:val="BeschriftungTabZchn"/>
    <w:unhideWhenUsed/>
    <w:rsid w:val="00DA7EA0"/>
    <w:rPr>
      <w:rFonts w:ascii="Arial" w:hAnsi="Arial"/>
      <w:noProof/>
      <w:sz w:val="22"/>
      <w:lang w:val="de-DE" w:eastAsia="de-DE"/>
    </w:rPr>
  </w:style>
  <w:style w:type="character" w:customStyle="1" w:styleId="H-LabelZchn">
    <w:name w:val="H-Label Zchn"/>
    <w:basedOn w:val="BeschriftungTabZchn"/>
    <w:link w:val="H-Label"/>
    <w:uiPriority w:val="1"/>
    <w:rsid w:val="00825BBE"/>
    <w:rPr>
      <w:rFonts w:asciiTheme="minorHAnsi" w:hAnsiTheme="minorHAnsi"/>
      <w:noProof/>
      <w:lang w:val="de-DE" w:eastAsia="de-DE"/>
    </w:rPr>
  </w:style>
  <w:style w:type="table" w:styleId="HelleListe-Akzent4">
    <w:name w:val="Light List Accent 4"/>
    <w:basedOn w:val="NormaleTabelle"/>
    <w:uiPriority w:val="61"/>
    <w:rsid w:val="00550186"/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C000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character" w:customStyle="1" w:styleId="KopfzeileZchn">
    <w:name w:val="Kopfzeile Zchn"/>
    <w:basedOn w:val="Absatz-Standardschriftart"/>
    <w:link w:val="Kopfzeile"/>
    <w:uiPriority w:val="99"/>
    <w:rsid w:val="003F7800"/>
    <w:rPr>
      <w:rFonts w:ascii="Arial" w:hAnsi="Arial"/>
      <w:szCs w:val="22"/>
      <w:lang w:val="de-DE" w:eastAsia="de-DE"/>
    </w:rPr>
  </w:style>
  <w:style w:type="paragraph" w:styleId="Verzeichnis4">
    <w:name w:val="toc 4"/>
    <w:basedOn w:val="Verzeichnis3"/>
    <w:next w:val="Standard"/>
    <w:autoRedefine/>
    <w:uiPriority w:val="39"/>
    <w:unhideWhenUsed/>
    <w:rsid w:val="00EA271C"/>
    <w:pPr>
      <w:tabs>
        <w:tab w:val="clear" w:pos="624"/>
        <w:tab w:val="left" w:pos="794"/>
      </w:tabs>
      <w:ind w:left="794" w:hanging="794"/>
    </w:pPr>
  </w:style>
  <w:style w:type="paragraph" w:styleId="Verzeichnis9">
    <w:name w:val="toc 9"/>
    <w:basedOn w:val="Standard"/>
    <w:next w:val="Standard"/>
    <w:autoRedefine/>
    <w:uiPriority w:val="39"/>
    <w:unhideWhenUsed/>
    <w:rsid w:val="00E426A7"/>
    <w:pPr>
      <w:spacing w:after="100"/>
      <w:ind w:left="1760"/>
    </w:pPr>
  </w:style>
  <w:style w:type="paragraph" w:styleId="Verzeichnis5">
    <w:name w:val="toc 5"/>
    <w:basedOn w:val="Verzeichnis4"/>
    <w:next w:val="Standard"/>
    <w:autoRedefine/>
    <w:uiPriority w:val="39"/>
    <w:unhideWhenUsed/>
    <w:rsid w:val="00EA271C"/>
    <w:pPr>
      <w:tabs>
        <w:tab w:val="clear" w:pos="794"/>
        <w:tab w:val="left" w:pos="964"/>
      </w:tabs>
      <w:ind w:left="964" w:hanging="964"/>
    </w:pPr>
  </w:style>
  <w:style w:type="paragraph" w:styleId="Verzeichnis6">
    <w:name w:val="toc 6"/>
    <w:basedOn w:val="Standard"/>
    <w:next w:val="Standard"/>
    <w:autoRedefine/>
    <w:uiPriority w:val="39"/>
    <w:unhideWhenUsed/>
    <w:rsid w:val="00E426A7"/>
    <w:pPr>
      <w:spacing w:after="100"/>
      <w:ind w:left="1100"/>
    </w:pPr>
  </w:style>
  <w:style w:type="paragraph" w:styleId="Verzeichnis7">
    <w:name w:val="toc 7"/>
    <w:basedOn w:val="Standard"/>
    <w:next w:val="Standard"/>
    <w:autoRedefine/>
    <w:uiPriority w:val="39"/>
    <w:unhideWhenUsed/>
    <w:rsid w:val="00E426A7"/>
    <w:pPr>
      <w:spacing w:after="100"/>
      <w:ind w:left="1320"/>
    </w:pPr>
  </w:style>
  <w:style w:type="paragraph" w:styleId="Verzeichnis8">
    <w:name w:val="toc 8"/>
    <w:basedOn w:val="Standard"/>
    <w:next w:val="Standard"/>
    <w:autoRedefine/>
    <w:uiPriority w:val="39"/>
    <w:unhideWhenUsed/>
    <w:rsid w:val="00E426A7"/>
    <w:pPr>
      <w:spacing w:after="100"/>
      <w:ind w:left="1540"/>
    </w:pPr>
  </w:style>
  <w:style w:type="table" w:styleId="Listentabelle6farbigAkzent6">
    <w:name w:val="List Table 6 Colorful Accent 6"/>
    <w:basedOn w:val="NormaleTabelle"/>
    <w:uiPriority w:val="51"/>
    <w:rsid w:val="00113D87"/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itternetztabelle4Akzent1">
    <w:name w:val="Grid Table 4 Accent 1"/>
    <w:basedOn w:val="NormaleTabelle"/>
    <w:uiPriority w:val="49"/>
    <w:rsid w:val="00113D87"/>
    <w:tblPr>
      <w:tblStyleRowBandSize w:val="1"/>
      <w:tblStyleColBandSize w:val="1"/>
      <w:tblBorders>
        <w:top w:val="single" w:sz="4" w:space="0" w:color="666666" w:themeColor="accent1" w:themeTint="99"/>
        <w:left w:val="single" w:sz="4" w:space="0" w:color="666666" w:themeColor="accent1" w:themeTint="99"/>
        <w:bottom w:val="single" w:sz="4" w:space="0" w:color="666666" w:themeColor="accent1" w:themeTint="99"/>
        <w:right w:val="single" w:sz="4" w:space="0" w:color="666666" w:themeColor="accent1" w:themeTint="99"/>
        <w:insideH w:val="single" w:sz="4" w:space="0" w:color="666666" w:themeColor="accent1" w:themeTint="99"/>
        <w:insideV w:val="single" w:sz="4" w:space="0" w:color="666666" w:themeColor="accent1" w:themeTint="99"/>
      </w:tblBorders>
    </w:tblPr>
    <w:tblStylePr w:type="firstRow">
      <w:rPr>
        <w:b/>
        <w:bCs/>
        <w:color w:val="FFC000" w:themeColor="background1"/>
      </w:rPr>
      <w:tblPr/>
      <w:tcPr>
        <w:tcBorders>
          <w:top w:val="single" w:sz="4" w:space="0" w:color="000000" w:themeColor="accent1"/>
          <w:left w:val="single" w:sz="4" w:space="0" w:color="000000" w:themeColor="accent1"/>
          <w:bottom w:val="single" w:sz="4" w:space="0" w:color="000000" w:themeColor="accent1"/>
          <w:right w:val="single" w:sz="4" w:space="0" w:color="000000" w:themeColor="accent1"/>
          <w:insideH w:val="nil"/>
          <w:insideV w:val="nil"/>
        </w:tcBorders>
        <w:shd w:val="clear" w:color="auto" w:fill="000000" w:themeFill="accent1"/>
      </w:tcPr>
    </w:tblStylePr>
    <w:tblStylePr w:type="lastRow">
      <w:rPr>
        <w:b/>
        <w:bCs/>
      </w:rPr>
      <w:tblPr/>
      <w:tcPr>
        <w:tcBorders>
          <w:top w:val="double" w:sz="4" w:space="0" w:color="0000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1" w:themeFillTint="33"/>
      </w:tcPr>
    </w:tblStylePr>
    <w:tblStylePr w:type="band1Horz">
      <w:tblPr/>
      <w:tcPr>
        <w:shd w:val="clear" w:color="auto" w:fill="CCCCCC" w:themeFill="accent1" w:themeFillTint="33"/>
      </w:tcPr>
    </w:tblStylePr>
  </w:style>
  <w:style w:type="paragraph" w:customStyle="1" w:styleId="Tab">
    <w:name w:val="Tab."/>
    <w:basedOn w:val="TabAbb"/>
    <w:link w:val="TabZchn"/>
    <w:uiPriority w:val="99"/>
    <w:semiHidden/>
    <w:qFormat/>
    <w:rsid w:val="00825BBE"/>
  </w:style>
  <w:style w:type="character" w:customStyle="1" w:styleId="TabZchn">
    <w:name w:val="Tab. Zchn"/>
    <w:basedOn w:val="TabAbbZchn"/>
    <w:link w:val="Tab"/>
    <w:uiPriority w:val="99"/>
    <w:semiHidden/>
    <w:rsid w:val="004C6002"/>
    <w:rPr>
      <w:rFonts w:asciiTheme="minorHAnsi" w:hAnsiTheme="minorHAnsi"/>
      <w:sz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5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8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27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1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02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5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2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rnd\AppData\Roaming\Microsoft\Templates\Thesis.dotm" TargetMode="External"/></Relationships>
</file>

<file path=word/theme/theme1.xml><?xml version="1.0" encoding="utf-8"?>
<a:theme xmlns:a="http://schemas.openxmlformats.org/drawingml/2006/main" name="Larissa-Design">
  <a:themeElements>
    <a:clrScheme name="Heesen-Thesis">
      <a:dk1>
        <a:srgbClr val="FF0000"/>
      </a:dk1>
      <a:lt1>
        <a:srgbClr val="FFC000"/>
      </a:lt1>
      <a:dk2>
        <a:srgbClr val="FFFF00"/>
      </a:dk2>
      <a:lt2>
        <a:srgbClr val="92D050"/>
      </a:lt2>
      <a:accent1>
        <a:srgbClr val="000000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Heesen-Thesi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>
  <b:Source>
    <b:Tag>Sch091</b:Tag>
    <b:SourceType>Book</b:SourceType>
    <b:Guid>{C50E3A53-6342-43B8-866F-D5F2E8244CDC}</b:Guid>
    <b:LCID>de-DE</b:LCID>
    <b:Author>
      <b:Author>
        <b:NameList>
          <b:Person>
            <b:Last>Schmitz</b:Last>
            <b:First>Wolfgang</b:First>
          </b:Person>
        </b:NameList>
      </b:Author>
    </b:Author>
    <b:Title>Schneller lesen: Besser verstehen</b:Title>
    <b:Year>2009</b:Year>
    <b:City>Hamburg</b:City>
    <b:Publisher>Rowohlt</b:Publisher>
    <b:RefOrder>3</b:RefOrder>
  </b:Source>
  <b:Source>
    <b:Tag>Deu08</b:Tag>
    <b:SourceType>InternetSite</b:SourceType>
    <b:Guid>{7AE5B19F-4718-4A6B-A909-2B0A2039D91B}</b:Guid>
    <b:LCID>de-DE</b:LCID>
    <b:Author>
      <b:Author>
        <b:Corporate>Hochschule Bayern</b:Corporate>
      </b:Author>
    </b:Author>
    <b:Title>Willkommen bei Hochschule Bayern</b:Title>
    <b:Year>2020</b:Year>
    <b:YearAccessed>2020</b:YearAccessed>
    <b:MonthAccessed>November</b:MonthAccessed>
    <b:DayAccessed>10</b:DayAccessed>
    <b:URL>https://www.hochschule-bayern.de/</b:URL>
    <b:RefOrder>1</b:RefOrder>
  </b:Source>
  <b:Source>
    <b:Tag>Hee13</b:Tag>
    <b:SourceType>BookSection</b:SourceType>
    <b:Guid>{8AAF3AF2-B61A-4F26-9848-C48084C51EE5}</b:Guid>
    <b:Title>Business Analytics: Enabler einer strategischen Unternehmensführung</b:Title>
    <b:Year>2020</b:Year>
    <b:City>München</b:City>
    <b:Publisher>Hanser</b:Publisher>
    <b:Author>
      <b:Author>
        <b:NameList>
          <b:Person>
            <b:Last>Heesen</b:Last>
            <b:First>Bernd</b:First>
          </b:Person>
        </b:NameList>
      </b:Author>
      <b:BookAuthor>
        <b:NameList>
          <b:Person>
            <b:Last>Lang</b:Last>
            <b:First>Michael</b:First>
          </b:Person>
          <b:Person>
            <b:Last>Müller</b:Last>
            <b:First>Michaela</b:First>
          </b:Person>
        </b:NameList>
      </b:BookAuthor>
    </b:Author>
    <b:BookTitle>Von Augmented Reality bis KI: Die wichtigsten IT-Themen, die Sie für Ihr Unternehmen kennen müssen</b:BookTitle>
    <b:LCID>de-DE</b:LCID>
    <b:Pages>119-141</b:Pages>
    <b:RefOrder>2</b:RefOrder>
  </b:Source>
</b:Sources>
</file>

<file path=customXml/itemProps1.xml><?xml version="1.0" encoding="utf-8"?>
<ds:datastoreItem xmlns:ds="http://schemas.openxmlformats.org/officeDocument/2006/customXml" ds:itemID="{39AF7DE0-EB9D-4385-A145-DD4BB52B7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Thesis</Template>
  <TotalTime>0</TotalTime>
  <Pages>1</Pages>
  <Words>17</Words>
  <Characters>112</Characters>
  <Application>Microsoft Office Word</Application>
  <DocSecurity>0</DocSecurity>
  <Lines>1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Thesis</vt:lpstr>
      <vt:lpstr>Thesis2013D</vt:lpstr>
    </vt:vector>
  </TitlesOfParts>
  <Company/>
  <LinksUpToDate>false</LinksUpToDate>
  <CharactersWithSpaces>128</CharactersWithSpaces>
  <SharedDoc>false</SharedDoc>
  <HLinks>
    <vt:vector size="120" baseType="variant">
      <vt:variant>
        <vt:i4>1769525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_Toc176330186</vt:lpwstr>
      </vt:variant>
      <vt:variant>
        <vt:i4>2031677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_Toc178069263</vt:lpwstr>
      </vt:variant>
      <vt:variant>
        <vt:i4>2031677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_Toc178069262</vt:lpwstr>
      </vt:variant>
      <vt:variant>
        <vt:i4>2031677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_Toc178069261</vt:lpwstr>
      </vt:variant>
      <vt:variant>
        <vt:i4>2031677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_Toc178069260</vt:lpwstr>
      </vt:variant>
      <vt:variant>
        <vt:i4>1835069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_Toc178069259</vt:lpwstr>
      </vt:variant>
      <vt:variant>
        <vt:i4>1835069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_Toc178069258</vt:lpwstr>
      </vt:variant>
      <vt:variant>
        <vt:i4>1835069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_Toc178069257</vt:lpwstr>
      </vt:variant>
      <vt:variant>
        <vt:i4>1835069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_Toc178069256</vt:lpwstr>
      </vt:variant>
      <vt:variant>
        <vt:i4>1835069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_Toc178069255</vt:lpwstr>
      </vt:variant>
      <vt:variant>
        <vt:i4>1835069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_Toc178069254</vt:lpwstr>
      </vt:variant>
      <vt:variant>
        <vt:i4>1835069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_Toc178069253</vt:lpwstr>
      </vt:variant>
      <vt:variant>
        <vt:i4>1835069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_Toc178069252</vt:lpwstr>
      </vt:variant>
      <vt:variant>
        <vt:i4>1835069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_Toc178069251</vt:lpwstr>
      </vt:variant>
      <vt:variant>
        <vt:i4>1835069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_Toc178069250</vt:lpwstr>
      </vt:variant>
      <vt:variant>
        <vt:i4>1900605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_Toc178069249</vt:lpwstr>
      </vt:variant>
      <vt:variant>
        <vt:i4>1900605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_Toc178069248</vt:lpwstr>
      </vt:variant>
      <vt:variant>
        <vt:i4>1900605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_Toc178069247</vt:lpwstr>
      </vt:variant>
      <vt:variant>
        <vt:i4>1900605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_Toc178069246</vt:lpwstr>
      </vt:variant>
      <vt:variant>
        <vt:i4>1900605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_Toc178069245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Thesis</dc:title>
  <dc:subject>Vorlage für wissenschaftliche Arbeiten</dc:subject>
  <dc:creator>Bernd Heesen</dc:creator>
  <cp:lastModifiedBy>Bernd Heesen</cp:lastModifiedBy>
  <cp:revision>9</cp:revision>
  <cp:lastPrinted>2020-11-10T18:04:00Z</cp:lastPrinted>
  <dcterms:created xsi:type="dcterms:W3CDTF">2025-08-21T15:28:00Z</dcterms:created>
  <dcterms:modified xsi:type="dcterms:W3CDTF">2025-08-21T16:37:00Z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erausgeber">
    <vt:lpwstr>Prof. Dr.(UoP) Bernd Heesen</vt:lpwstr>
  </property>
</Properties>
</file>